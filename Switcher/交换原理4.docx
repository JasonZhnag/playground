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8C69F" w14:textId="24224AD8" w:rsidR="009828EE" w:rsidRDefault="009828EE" w:rsidP="0000733B"/>
    <w:p w14:paraId="529E0BEC" w14:textId="61B25036" w:rsidR="00207F0D" w:rsidRDefault="00207F0D" w:rsidP="0000733B"/>
    <w:p w14:paraId="10BC0B5A" w14:textId="787C09A4" w:rsidR="00207F0D" w:rsidRDefault="00207F0D" w:rsidP="0000733B"/>
    <w:p w14:paraId="5A883284" w14:textId="77777777" w:rsidR="00BF5A80" w:rsidRDefault="00BF5A80" w:rsidP="0000733B"/>
    <w:p w14:paraId="3A769EEE" w14:textId="221E0336" w:rsidR="00207F0D" w:rsidRDefault="00207F0D" w:rsidP="00207F0D">
      <w:pPr>
        <w:pStyle w:val="a7"/>
      </w:pPr>
      <w:r>
        <w:rPr>
          <w:rFonts w:hint="eastAsia"/>
        </w:rPr>
        <w:t>《现代交换原理》实验报告</w:t>
      </w:r>
    </w:p>
    <w:p w14:paraId="746DFF03" w14:textId="3ADD1279" w:rsidR="00207F0D" w:rsidRDefault="00207F0D" w:rsidP="00207F0D">
      <w:pPr>
        <w:pStyle w:val="a7"/>
      </w:pPr>
    </w:p>
    <w:p w14:paraId="4E1A7383" w14:textId="1B4AD624" w:rsidR="00207F0D" w:rsidRDefault="00207F0D" w:rsidP="00207F0D">
      <w:pPr>
        <w:pStyle w:val="a7"/>
      </w:pPr>
    </w:p>
    <w:p w14:paraId="41E12416" w14:textId="75324A8A" w:rsidR="00BF5A80" w:rsidRDefault="00BF5A80" w:rsidP="00207F0D">
      <w:pPr>
        <w:pStyle w:val="a7"/>
      </w:pPr>
    </w:p>
    <w:p w14:paraId="25627537" w14:textId="77777777" w:rsidR="00BF5A80" w:rsidRPr="00BF5A80" w:rsidRDefault="00BF5A80" w:rsidP="00207F0D">
      <w:pPr>
        <w:pStyle w:val="a7"/>
      </w:pPr>
    </w:p>
    <w:p w14:paraId="56F16A62" w14:textId="388AE16B" w:rsidR="00207F0D" w:rsidRPr="00BF5A80" w:rsidRDefault="00207F0D" w:rsidP="004F39AE">
      <w:pPr>
        <w:pStyle w:val="a9"/>
        <w:spacing w:line="480" w:lineRule="auto"/>
        <w:rPr>
          <w:u w:val="single"/>
        </w:rPr>
      </w:pPr>
      <w:r>
        <w:rPr>
          <w:rFonts w:hint="eastAsia"/>
        </w:rPr>
        <w:t>实验名称</w:t>
      </w:r>
      <w:r w:rsidR="00DA2417">
        <w:tab/>
      </w:r>
      <w:r w:rsidR="00DA2417" w:rsidRPr="00742973">
        <w:t>______</w:t>
      </w:r>
      <w:r w:rsidR="00F54FDA">
        <w:rPr>
          <w:rFonts w:hint="eastAsia"/>
        </w:rPr>
        <w:t>拨打</w:t>
      </w:r>
      <w:r w:rsidR="00F54FDA">
        <w:rPr>
          <w:rFonts w:hint="eastAsia"/>
        </w:rPr>
        <w:t xml:space="preserve"> </w:t>
      </w:r>
      <w:r w:rsidR="00F54FDA">
        <w:t xml:space="preserve">SIP </w:t>
      </w:r>
      <w:r w:rsidR="00F54FDA">
        <w:rPr>
          <w:rFonts w:hint="eastAsia"/>
        </w:rPr>
        <w:t>电话</w:t>
      </w:r>
      <w:r w:rsidR="00547666">
        <w:rPr>
          <w:rFonts w:hint="eastAsia"/>
        </w:rPr>
        <w:t xml:space="preserve"> </w:t>
      </w:r>
      <w:r w:rsidR="00547666">
        <w:t xml:space="preserve"> </w:t>
      </w:r>
      <w:r w:rsidR="00DA2417" w:rsidRPr="00742973">
        <w:t>______</w:t>
      </w:r>
      <w:r w:rsidR="00DA2417" w:rsidRPr="00DA2417">
        <w:rPr>
          <w:u w:val="single"/>
        </w:rPr>
        <w:t xml:space="preserve"> </w:t>
      </w:r>
    </w:p>
    <w:p w14:paraId="5DDE4B6F" w14:textId="13CD37CE" w:rsidR="00207F0D" w:rsidRDefault="00207F0D" w:rsidP="004F39AE">
      <w:pPr>
        <w:pStyle w:val="a9"/>
        <w:spacing w:line="480" w:lineRule="auto"/>
      </w:pPr>
      <w:r>
        <w:rPr>
          <w:rFonts w:hint="eastAsia"/>
        </w:rPr>
        <w:t>班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级</w:t>
      </w:r>
      <w:r w:rsidR="00DA2417" w:rsidRPr="00DA2417">
        <w:tab/>
        <w:t>_______</w:t>
      </w:r>
      <w:r w:rsidR="00D26645">
        <w:t>2017211305</w:t>
      </w:r>
      <w:r w:rsidR="002B4265">
        <w:t>_</w:t>
      </w:r>
      <w:r w:rsidR="00DA2417" w:rsidRPr="00DA2417">
        <w:t>______</w:t>
      </w:r>
    </w:p>
    <w:p w14:paraId="290E689B" w14:textId="62DAB9BE" w:rsidR="00207F0D" w:rsidRDefault="00207F0D" w:rsidP="004F39AE">
      <w:pPr>
        <w:pStyle w:val="a9"/>
        <w:spacing w:line="480" w:lineRule="auto"/>
      </w:pPr>
      <w:r>
        <w:rPr>
          <w:rFonts w:hint="eastAsia"/>
        </w:rPr>
        <w:t>姓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名</w:t>
      </w:r>
      <w:r w:rsidR="00DA2417" w:rsidRPr="00DA2417">
        <w:tab/>
      </w:r>
      <w:r w:rsidR="00883DE5">
        <w:t>___</w:t>
      </w:r>
      <w:r w:rsidR="00DA2417" w:rsidRPr="00DA2417">
        <w:t>___</w:t>
      </w:r>
      <w:r w:rsidR="002B4265">
        <w:rPr>
          <w:rFonts w:hint="eastAsia"/>
        </w:rPr>
        <w:t>于海鑫</w:t>
      </w:r>
      <w:r w:rsidR="000D6A36">
        <w:rPr>
          <w:rFonts w:hint="eastAsia"/>
        </w:rPr>
        <w:t>_</w:t>
      </w:r>
      <w:proofErr w:type="gramStart"/>
      <w:r w:rsidR="000D6A36">
        <w:rPr>
          <w:rFonts w:hint="eastAsia"/>
        </w:rPr>
        <w:t>田静悦</w:t>
      </w:r>
      <w:proofErr w:type="gramEnd"/>
      <w:r w:rsidR="00DA2417" w:rsidRPr="00DA2417">
        <w:t>___</w:t>
      </w:r>
      <w:r w:rsidR="00883DE5">
        <w:t>_</w:t>
      </w:r>
      <w:r w:rsidR="00DA2417" w:rsidRPr="00DA2417">
        <w:t>__</w:t>
      </w:r>
    </w:p>
    <w:p w14:paraId="7E035835" w14:textId="22F91CDC" w:rsidR="00207F0D" w:rsidRDefault="00207F0D" w:rsidP="004F39AE">
      <w:pPr>
        <w:pStyle w:val="a9"/>
        <w:spacing w:line="480" w:lineRule="auto"/>
      </w:pPr>
      <w:r>
        <w:rPr>
          <w:rFonts w:hint="eastAsia"/>
        </w:rPr>
        <w:t>指导教师</w:t>
      </w:r>
      <w:r w:rsidR="00DA2417" w:rsidRPr="00DA2417">
        <w:tab/>
      </w:r>
      <w:r w:rsidR="0084679C" w:rsidRPr="0084679C">
        <w:t>_________</w:t>
      </w:r>
      <w:r w:rsidR="00C40005">
        <w:rPr>
          <w:rFonts w:hint="eastAsia"/>
        </w:rPr>
        <w:t>丁玉荣</w:t>
      </w:r>
      <w:r w:rsidR="0084679C" w:rsidRPr="0084679C">
        <w:t>_________</w:t>
      </w:r>
    </w:p>
    <w:p w14:paraId="181A7B7B" w14:textId="535A29AA" w:rsidR="00207F0D" w:rsidRDefault="00207F0D" w:rsidP="00207F0D">
      <w:pPr>
        <w:pStyle w:val="a9"/>
      </w:pPr>
    </w:p>
    <w:p w14:paraId="11D4345C" w14:textId="77777777" w:rsidR="00256667" w:rsidRPr="009828EE" w:rsidRDefault="00256667" w:rsidP="00B63FD0">
      <w:pPr>
        <w:pStyle w:val="a9"/>
        <w:jc w:val="left"/>
      </w:pPr>
    </w:p>
    <w:p w14:paraId="5DC6AB34" w14:textId="77777777" w:rsidR="00BF1A01" w:rsidRDefault="00D424B9" w:rsidP="00BF1A01">
      <w:pPr>
        <w:pStyle w:val="1"/>
      </w:pPr>
      <w:r>
        <w:rPr>
          <w:rFonts w:hint="eastAsia"/>
        </w:rPr>
        <w:lastRenderedPageBreak/>
        <w:t>实验目的</w:t>
      </w:r>
    </w:p>
    <w:p w14:paraId="4DC5CEBA" w14:textId="3EA9DF99" w:rsidR="00D424B9" w:rsidRDefault="00D521C5" w:rsidP="00D521C5">
      <w:pPr>
        <w:ind w:firstLine="420"/>
      </w:pPr>
      <w:r>
        <w:rPr>
          <w:rFonts w:hint="eastAsia"/>
        </w:rPr>
        <w:t>结合课堂所讲的</w:t>
      </w:r>
      <w:r>
        <w:t>SIP</w:t>
      </w:r>
      <w:r>
        <w:t>信令工作流程，对</w:t>
      </w:r>
      <w:proofErr w:type="gramStart"/>
      <w:r>
        <w:t>软电话</w:t>
      </w:r>
      <w:proofErr w:type="gramEnd"/>
      <w:r>
        <w:t>呼叫的信</w:t>
      </w:r>
      <w:r>
        <w:rPr>
          <w:rFonts w:hint="eastAsia"/>
        </w:rPr>
        <w:t>令进行抓包分析，理解</w:t>
      </w:r>
      <w:r>
        <w:t>VoIP</w:t>
      </w:r>
      <w:r>
        <w:t>呼叫中会话信令、媒体协商信令</w:t>
      </w:r>
      <w:r>
        <w:rPr>
          <w:rFonts w:hint="eastAsia"/>
        </w:rPr>
        <w:t>的作用，加深对</w:t>
      </w:r>
      <w:r>
        <w:t>VoIP</w:t>
      </w:r>
      <w:r>
        <w:t>的理解。</w:t>
      </w:r>
    </w:p>
    <w:p w14:paraId="1A70138E" w14:textId="1EAC5469" w:rsidR="00933BF3" w:rsidRDefault="00A03773" w:rsidP="00933BF3">
      <w:pPr>
        <w:pStyle w:val="1"/>
      </w:pPr>
      <w:r w:rsidRPr="00A03773">
        <w:rPr>
          <w:rFonts w:hint="eastAsia"/>
        </w:rPr>
        <w:t>实验</w:t>
      </w:r>
      <w:r w:rsidR="00E0006D">
        <w:rPr>
          <w:rFonts w:hint="eastAsia"/>
        </w:rPr>
        <w:t>内容和实验步骤</w:t>
      </w:r>
    </w:p>
    <w:p w14:paraId="3FCF790C" w14:textId="326DEE33" w:rsidR="00FA4DF9" w:rsidRDefault="00C075A5" w:rsidP="00C075A5">
      <w:pPr>
        <w:pStyle w:val="2"/>
      </w:pPr>
      <w:r>
        <w:rPr>
          <w:rFonts w:hint="eastAsia"/>
        </w:rPr>
        <w:t>S</w:t>
      </w:r>
      <w:r>
        <w:t xml:space="preserve">IP </w:t>
      </w:r>
      <w:r>
        <w:rPr>
          <w:rFonts w:hint="eastAsia"/>
        </w:rPr>
        <w:t>服务端软件的安装</w:t>
      </w:r>
    </w:p>
    <w:p w14:paraId="3E57F5F1" w14:textId="59D32D7D" w:rsidR="001642A3" w:rsidRDefault="001642A3" w:rsidP="001642A3">
      <w:pPr>
        <w:ind w:firstLine="420"/>
      </w:pPr>
      <w:r w:rsidRPr="001642A3">
        <w:rPr>
          <w:rFonts w:hint="eastAsia"/>
        </w:rPr>
        <w:t>本次我们选用的</w:t>
      </w:r>
      <w:r w:rsidRPr="001642A3">
        <w:t xml:space="preserve"> SIP </w:t>
      </w:r>
      <w:r w:rsidRPr="001642A3">
        <w:t>服务端为</w:t>
      </w:r>
      <w:r w:rsidRPr="001642A3">
        <w:t xml:space="preserve"> </w:t>
      </w:r>
      <w:proofErr w:type="spellStart"/>
      <w:r w:rsidRPr="001642A3">
        <w:t>Flexisip</w:t>
      </w:r>
      <w:proofErr w:type="spellEnd"/>
      <w:r w:rsidRPr="001642A3">
        <w:t>，其提供了较为简单的搭建</w:t>
      </w:r>
      <w:r w:rsidRPr="001642A3">
        <w:t xml:space="preserve"> SIP </w:t>
      </w:r>
      <w:r w:rsidRPr="001642A3">
        <w:t>服务器的方式，而且其配套客户端</w:t>
      </w:r>
      <w:r w:rsidRPr="001642A3">
        <w:t xml:space="preserve"> UI </w:t>
      </w:r>
      <w:r w:rsidRPr="001642A3">
        <w:t>比较好看。</w:t>
      </w:r>
    </w:p>
    <w:p w14:paraId="1584F658" w14:textId="6F6885F0" w:rsidR="00A26F76" w:rsidRDefault="004D55C4" w:rsidP="00A26F76">
      <w:pPr>
        <w:pStyle w:val="3"/>
      </w:pPr>
      <w:r>
        <w:rPr>
          <w:rFonts w:hint="eastAsia"/>
        </w:rPr>
        <w:t>准备工作</w:t>
      </w:r>
    </w:p>
    <w:p w14:paraId="17E74984" w14:textId="16AF0C92" w:rsidR="000D1878" w:rsidRDefault="000D1878" w:rsidP="000D1878">
      <w:pPr>
        <w:ind w:firstLine="420"/>
      </w:pPr>
      <w:r w:rsidRPr="000D1878">
        <w:rPr>
          <w:rFonts w:hint="eastAsia"/>
        </w:rPr>
        <w:t>本次实验的服务端我们选择在阿里云主机上进行搭建，操作系统为</w:t>
      </w:r>
      <w:r w:rsidRPr="000D1878">
        <w:t xml:space="preserve"> Ubuntu</w:t>
      </w:r>
      <w:r>
        <w:t xml:space="preserve"> </w:t>
      </w:r>
      <w:r w:rsidRPr="000D1878">
        <w:t>18.04 LTS</w:t>
      </w:r>
      <w:r w:rsidRPr="000D1878">
        <w:t>。</w:t>
      </w:r>
    </w:p>
    <w:p w14:paraId="548209D7" w14:textId="707D57A1" w:rsidR="00AE21BA" w:rsidRDefault="00255BCD" w:rsidP="00AE21BA">
      <w:pPr>
        <w:pStyle w:val="3"/>
      </w:pPr>
      <w:r>
        <w:rPr>
          <w:rFonts w:hint="eastAsia"/>
        </w:rPr>
        <w:t>软件安装</w:t>
      </w:r>
    </w:p>
    <w:p w14:paraId="094458DD" w14:textId="2D7B783C" w:rsidR="00970602" w:rsidRDefault="00970602" w:rsidP="000F684F">
      <w:pPr>
        <w:ind w:firstLine="420"/>
      </w:pPr>
      <w:r>
        <w:rPr>
          <w:rFonts w:hint="eastAsia"/>
        </w:rPr>
        <w:t>首先增加对应的软件源。</w:t>
      </w:r>
    </w:p>
    <w:p w14:paraId="1397BAA5" w14:textId="4FAA25C1" w:rsidR="003B4E3B" w:rsidRDefault="00970602" w:rsidP="000F684F">
      <w:pPr>
        <w:ind w:firstLine="420"/>
      </w:pPr>
      <w:r>
        <w:rPr>
          <w:rFonts w:hint="eastAsia"/>
        </w:rPr>
        <w:t>在</w:t>
      </w:r>
      <w:r>
        <w:t xml:space="preserve"> /</w:t>
      </w:r>
      <w:proofErr w:type="spellStart"/>
      <w:r>
        <w:t>etc</w:t>
      </w:r>
      <w:proofErr w:type="spellEnd"/>
      <w:r>
        <w:t>/apt/</w:t>
      </w:r>
      <w:proofErr w:type="spellStart"/>
      <w:r>
        <w:t>source.list</w:t>
      </w:r>
      <w:proofErr w:type="spellEnd"/>
      <w:r>
        <w:t>上增加如下代码：</w:t>
      </w:r>
    </w:p>
    <w:p w14:paraId="20D028C4" w14:textId="77777777" w:rsidR="00611FCE" w:rsidRPr="00611FCE" w:rsidRDefault="00611FCE" w:rsidP="00611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611FCE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# For Ubuntu 18.04 LTS</w:t>
      </w:r>
    </w:p>
    <w:p w14:paraId="6CB8A22B" w14:textId="77777777" w:rsidR="00611FCE" w:rsidRPr="00611FCE" w:rsidRDefault="00611FCE" w:rsidP="00611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</w:rPr>
      </w:pPr>
      <w:r w:rsidRPr="00611FCE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deb [arch=amd64] http://linphone.org/snapshots/ubuntu bionic stable beta # alpha</w:t>
      </w:r>
    </w:p>
    <w:p w14:paraId="4D774C3B" w14:textId="06C5869F" w:rsidR="0075371F" w:rsidRDefault="00317930" w:rsidP="00F225A2">
      <w:pPr>
        <w:ind w:firstLineChars="200" w:firstLine="480"/>
      </w:pPr>
      <w:r w:rsidRPr="00317930">
        <w:rPr>
          <w:rFonts w:hint="eastAsia"/>
        </w:rPr>
        <w:t>之后需要信任软件源，添加</w:t>
      </w:r>
      <w:r w:rsidRPr="00317930">
        <w:t xml:space="preserve"> PGP Key</w:t>
      </w:r>
    </w:p>
    <w:p w14:paraId="1F3B0D86" w14:textId="77777777" w:rsidR="0016007B" w:rsidRPr="0016007B" w:rsidRDefault="0016007B" w:rsidP="0016007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</w:rPr>
      </w:pPr>
      <w:proofErr w:type="spellStart"/>
      <w:r w:rsidRPr="0016007B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wget</w:t>
      </w:r>
      <w:proofErr w:type="spellEnd"/>
      <w:r w:rsidRPr="0016007B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 xml:space="preserve"> https://www.linphone.org/snapshots/ubuntu/pubkey.gpg -O - | </w:t>
      </w:r>
      <w:proofErr w:type="spellStart"/>
      <w:r w:rsidRPr="0016007B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 w:rsidRPr="0016007B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 xml:space="preserve"> apt-key add -</w:t>
      </w:r>
    </w:p>
    <w:p w14:paraId="62CA2919" w14:textId="7BA374A9" w:rsidR="002579F2" w:rsidRDefault="00832764" w:rsidP="00832764">
      <w:pPr>
        <w:ind w:firstLineChars="200" w:firstLine="480"/>
      </w:pPr>
      <w:r w:rsidRPr="00832764">
        <w:rPr>
          <w:rFonts w:hint="eastAsia"/>
        </w:rPr>
        <w:t>之后即可直接安装</w:t>
      </w:r>
    </w:p>
    <w:p w14:paraId="3A9AF0FF" w14:textId="77777777" w:rsidR="00F24FBD" w:rsidRPr="00F24FBD" w:rsidRDefault="00F24FBD" w:rsidP="00F24FB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proofErr w:type="spellStart"/>
      <w:r w:rsidRPr="00F24FBD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 w:rsidRPr="00F24FBD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 xml:space="preserve"> apt update</w:t>
      </w:r>
    </w:p>
    <w:p w14:paraId="651C4186" w14:textId="77777777" w:rsidR="00F24FBD" w:rsidRPr="00F24FBD" w:rsidRDefault="00F24FBD" w:rsidP="00F24FB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</w:p>
    <w:p w14:paraId="080A982F" w14:textId="77777777" w:rsidR="00F24FBD" w:rsidRPr="00F24FBD" w:rsidRDefault="00F24FBD" w:rsidP="00F24FB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</w:rPr>
      </w:pPr>
      <w:proofErr w:type="spellStart"/>
      <w:r w:rsidRPr="00F24FBD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 w:rsidRPr="00F24FBD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 xml:space="preserve"> apt install </w:t>
      </w:r>
      <w:proofErr w:type="spellStart"/>
      <w:r w:rsidRPr="00F24FBD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bc-flexisip</w:t>
      </w:r>
      <w:proofErr w:type="spellEnd"/>
    </w:p>
    <w:p w14:paraId="48BF5EF2" w14:textId="1A3C1200" w:rsidR="00533831" w:rsidRDefault="003C4133" w:rsidP="003C4133">
      <w:pPr>
        <w:pStyle w:val="3"/>
      </w:pPr>
      <w:r>
        <w:rPr>
          <w:rFonts w:hint="eastAsia"/>
        </w:rPr>
        <w:t>软件配置</w:t>
      </w:r>
    </w:p>
    <w:p w14:paraId="44146BD1" w14:textId="77777777" w:rsidR="00D12FA5" w:rsidRPr="00D12FA5" w:rsidRDefault="00D12FA5" w:rsidP="00D12FA5">
      <w:pPr>
        <w:rPr>
          <w:b/>
          <w:bCs/>
        </w:rPr>
      </w:pPr>
      <w:r w:rsidRPr="00D12FA5">
        <w:rPr>
          <w:b/>
          <w:bCs/>
        </w:rPr>
        <w:t>生成默认配置文件</w:t>
      </w:r>
    </w:p>
    <w:p w14:paraId="0D8B5455" w14:textId="59414B9D" w:rsidR="00AE2CA6" w:rsidRDefault="00500DC6" w:rsidP="00500DC6">
      <w:pPr>
        <w:ind w:firstLineChars="200" w:firstLine="480"/>
      </w:pPr>
      <w:r w:rsidRPr="00500DC6">
        <w:rPr>
          <w:rFonts w:hint="eastAsia"/>
        </w:rPr>
        <w:lastRenderedPageBreak/>
        <w:t>使用如下指令生成默认配置文件，以</w:t>
      </w:r>
      <w:r w:rsidRPr="00500DC6">
        <w:t xml:space="preserve"> root </w:t>
      </w:r>
      <w:r w:rsidRPr="00500DC6">
        <w:t>权限执行如下指令</w:t>
      </w:r>
      <w:r w:rsidR="008E1EA6">
        <w:rPr>
          <w:rFonts w:hint="eastAsia"/>
        </w:rPr>
        <w:t>：</w:t>
      </w:r>
    </w:p>
    <w:p w14:paraId="411F4486" w14:textId="77777777" w:rsidR="001C4713" w:rsidRPr="001C4713" w:rsidRDefault="001C4713" w:rsidP="001C471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</w:rPr>
      </w:pPr>
      <w:r w:rsidRPr="001C4713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/opt/</w:t>
      </w:r>
      <w:proofErr w:type="spellStart"/>
      <w:r w:rsidRPr="001C4713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belledonne</w:t>
      </w:r>
      <w:proofErr w:type="spellEnd"/>
      <w:r w:rsidRPr="001C4713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-communications/bin/</w:t>
      </w:r>
      <w:proofErr w:type="spellStart"/>
      <w:r w:rsidRPr="001C4713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flexisip</w:t>
      </w:r>
      <w:proofErr w:type="spellEnd"/>
      <w:r w:rsidRPr="001C4713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 xml:space="preserve"> --dump-default all &gt; /</w:t>
      </w:r>
      <w:proofErr w:type="spellStart"/>
      <w:r w:rsidRPr="001C4713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etc</w:t>
      </w:r>
      <w:proofErr w:type="spellEnd"/>
      <w:r w:rsidRPr="001C4713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1C4713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flexisip</w:t>
      </w:r>
      <w:proofErr w:type="spellEnd"/>
      <w:r w:rsidRPr="001C4713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1C4713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flexisip.conf</w:t>
      </w:r>
      <w:proofErr w:type="spellEnd"/>
    </w:p>
    <w:p w14:paraId="5E3E8FB5" w14:textId="77777777" w:rsidR="00282655" w:rsidRPr="00282655" w:rsidRDefault="00282655" w:rsidP="00282655">
      <w:pPr>
        <w:rPr>
          <w:b/>
          <w:bCs/>
        </w:rPr>
      </w:pPr>
      <w:r w:rsidRPr="00282655">
        <w:rPr>
          <w:b/>
          <w:bCs/>
        </w:rPr>
        <w:t>编写配置文件</w:t>
      </w:r>
    </w:p>
    <w:p w14:paraId="38FEAB1D" w14:textId="75747CDF" w:rsidR="008E1EA6" w:rsidRDefault="004B12E4" w:rsidP="004B12E4">
      <w:pPr>
        <w:ind w:firstLineChars="200" w:firstLine="480"/>
      </w:pPr>
      <w:r w:rsidRPr="004B12E4">
        <w:rPr>
          <w:rFonts w:hint="eastAsia"/>
        </w:rPr>
        <w:t>之后我们打开</w:t>
      </w:r>
      <w:r w:rsidRPr="004B12E4">
        <w:t xml:space="preserve"> /</w:t>
      </w:r>
      <w:proofErr w:type="spellStart"/>
      <w:r w:rsidRPr="004B12E4">
        <w:t>etc</w:t>
      </w:r>
      <w:proofErr w:type="spellEnd"/>
      <w:r w:rsidRPr="004B12E4">
        <w:t>/</w:t>
      </w:r>
      <w:proofErr w:type="spellStart"/>
      <w:r w:rsidRPr="004B12E4">
        <w:t>flexisip</w:t>
      </w:r>
      <w:proofErr w:type="spellEnd"/>
      <w:r w:rsidRPr="004B12E4">
        <w:t>/</w:t>
      </w:r>
      <w:proofErr w:type="spellStart"/>
      <w:r w:rsidRPr="004B12E4">
        <w:t>flexisip.conf</w:t>
      </w:r>
      <w:proofErr w:type="spellEnd"/>
      <w:r w:rsidRPr="004B12E4">
        <w:t>，删除全部内容，</w:t>
      </w:r>
      <w:proofErr w:type="gramStart"/>
      <w:r w:rsidRPr="004B12E4">
        <w:t>把如下</w:t>
      </w:r>
      <w:proofErr w:type="gramEnd"/>
      <w:r w:rsidRPr="004B12E4">
        <w:t>配置复制到配置文件中：</w:t>
      </w:r>
    </w:p>
    <w:p w14:paraId="21A1733E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[global]</w:t>
      </w:r>
    </w:p>
    <w:p w14:paraId="49CEE8AA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debug=true</w:t>
      </w:r>
    </w:p>
    <w:p w14:paraId="21C0A51D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</w:p>
    <w:p w14:paraId="768B1DD4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aliases=sip.name1e5s.fun</w:t>
      </w:r>
    </w:p>
    <w:p w14:paraId="5204351E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</w:p>
    <w:p w14:paraId="06769758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</w:p>
    <w:p w14:paraId="0E98BD79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[</w:t>
      </w:r>
      <w:proofErr w:type="gramStart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module::</w:t>
      </w:r>
      <w:proofErr w:type="gramEnd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Registrar]</w:t>
      </w:r>
    </w:p>
    <w:p w14:paraId="14A98EC5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enabled=true</w:t>
      </w:r>
    </w:p>
    <w:p w14:paraId="47D6DDCE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reg-domains=sip.name1e5s.fun</w:t>
      </w:r>
    </w:p>
    <w:p w14:paraId="1907F132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proofErr w:type="spellStart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db</w:t>
      </w:r>
      <w:proofErr w:type="spellEnd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-implementation=internal</w:t>
      </w:r>
    </w:p>
    <w:p w14:paraId="60BCB7F8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</w:p>
    <w:p w14:paraId="42EA96C3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[</w:t>
      </w:r>
      <w:proofErr w:type="gramStart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module::</w:t>
      </w:r>
      <w:proofErr w:type="gramEnd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Authentication]</w:t>
      </w:r>
    </w:p>
    <w:p w14:paraId="3CA67F5F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enabled=true</w:t>
      </w:r>
    </w:p>
    <w:p w14:paraId="5A7132C1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auth-domains=sip.name1e5s.fun</w:t>
      </w:r>
    </w:p>
    <w:p w14:paraId="43B50EBF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proofErr w:type="spellStart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db</w:t>
      </w:r>
      <w:proofErr w:type="spellEnd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-implementation=file</w:t>
      </w:r>
    </w:p>
    <w:p w14:paraId="1403A02A" w14:textId="77777777" w:rsidR="007338D0" w:rsidRPr="007338D0" w:rsidRDefault="007338D0" w:rsidP="007338D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</w:rPr>
      </w:pPr>
      <w:proofErr w:type="spellStart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datasource</w:t>
      </w:r>
      <w:proofErr w:type="spellEnd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=/</w:t>
      </w:r>
      <w:proofErr w:type="spellStart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etc</w:t>
      </w:r>
      <w:proofErr w:type="spellEnd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flexisip</w:t>
      </w:r>
      <w:proofErr w:type="spellEnd"/>
      <w:r w:rsidRPr="007338D0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/users.db.txt</w:t>
      </w:r>
    </w:p>
    <w:p w14:paraId="238BDD51" w14:textId="341D4E1F" w:rsidR="005E5E1F" w:rsidRDefault="005E5E1F" w:rsidP="00505558">
      <w:pPr>
        <w:ind w:firstLineChars="200" w:firstLine="480"/>
      </w:pPr>
      <w:r>
        <w:rPr>
          <w:rFonts w:hint="eastAsia"/>
        </w:rPr>
        <w:t>这里面</w:t>
      </w:r>
      <w:r>
        <w:t xml:space="preserve"> sip.name1e5s.fun </w:t>
      </w:r>
      <w:r>
        <w:t>为个人域名。</w:t>
      </w:r>
    </w:p>
    <w:p w14:paraId="10E75C3E" w14:textId="3F91A3AA" w:rsidR="007338D0" w:rsidRDefault="005E5E1F" w:rsidP="00505558">
      <w:pPr>
        <w:ind w:firstLineChars="200" w:firstLine="480"/>
      </w:pPr>
      <w:r>
        <w:rPr>
          <w:rFonts w:hint="eastAsia"/>
        </w:rPr>
        <w:t>之后创建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flexisip</w:t>
      </w:r>
      <w:proofErr w:type="spellEnd"/>
      <w:r>
        <w:t>/users.db.txt</w:t>
      </w:r>
      <w:r>
        <w:t>，输入账户配置：</w:t>
      </w:r>
    </w:p>
    <w:p w14:paraId="6AE6C71A" w14:textId="77777777" w:rsidR="00F309B6" w:rsidRPr="00F309B6" w:rsidRDefault="00F309B6" w:rsidP="00F309B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F309B6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version:1</w:t>
      </w:r>
    </w:p>
    <w:p w14:paraId="3271257C" w14:textId="77777777" w:rsidR="00F309B6" w:rsidRPr="00F309B6" w:rsidRDefault="00F309B6" w:rsidP="00F309B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</w:p>
    <w:p w14:paraId="39B7D566" w14:textId="77777777" w:rsidR="00F309B6" w:rsidRPr="00F309B6" w:rsidRDefault="00F309B6" w:rsidP="00F309B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F309B6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 xml:space="preserve">test@sip.name1e5s.fun </w:t>
      </w:r>
      <w:proofErr w:type="spellStart"/>
      <w:r w:rsidRPr="00F309B6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clrtxt:</w:t>
      </w:r>
      <w:proofErr w:type="gramStart"/>
      <w:r w:rsidRPr="00F309B6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test</w:t>
      </w:r>
      <w:proofErr w:type="spellEnd"/>
      <w:r w:rsidRPr="00F309B6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 xml:space="preserve"> ;</w:t>
      </w:r>
      <w:proofErr w:type="gramEnd"/>
    </w:p>
    <w:p w14:paraId="5C826B3E" w14:textId="77777777" w:rsidR="00F309B6" w:rsidRPr="00F309B6" w:rsidRDefault="00F309B6" w:rsidP="00F309B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</w:rPr>
      </w:pPr>
      <w:r w:rsidRPr="00F309B6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 xml:space="preserve">test2@sip.name1e5s.fun </w:t>
      </w:r>
      <w:proofErr w:type="spellStart"/>
      <w:r w:rsidRPr="00F309B6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clrtxt:</w:t>
      </w:r>
      <w:proofErr w:type="gramStart"/>
      <w:r w:rsidRPr="00F309B6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test</w:t>
      </w:r>
      <w:proofErr w:type="spellEnd"/>
      <w:r w:rsidRPr="00F309B6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 xml:space="preserve"> ;</w:t>
      </w:r>
      <w:proofErr w:type="gramEnd"/>
    </w:p>
    <w:p w14:paraId="51407684" w14:textId="266B9AE8" w:rsidR="00F309B6" w:rsidRDefault="00A63E70" w:rsidP="005E5E1F">
      <w:r w:rsidRPr="00A63E70">
        <w:rPr>
          <w:rFonts w:hint="eastAsia"/>
        </w:rPr>
        <w:t>其中</w:t>
      </w:r>
      <w:r w:rsidRPr="00A63E70">
        <w:t xml:space="preserve"> test </w:t>
      </w:r>
      <w:r w:rsidRPr="00A63E70">
        <w:t>为用户</w:t>
      </w:r>
      <w:r w:rsidRPr="00A63E70">
        <w:t xml:space="preserve"> ID</w:t>
      </w:r>
      <w:r w:rsidRPr="00A63E70">
        <w:t>，</w:t>
      </w:r>
      <w:r w:rsidRPr="00A63E70">
        <w:t xml:space="preserve"> </w:t>
      </w:r>
      <w:proofErr w:type="spellStart"/>
      <w:r w:rsidRPr="00A63E70">
        <w:t>clrtxt</w:t>
      </w:r>
      <w:proofErr w:type="spellEnd"/>
      <w:r w:rsidRPr="00A63E70">
        <w:t xml:space="preserve">: </w:t>
      </w:r>
      <w:r w:rsidRPr="00A63E70">
        <w:t>后，空格前的为密码。</w:t>
      </w:r>
    </w:p>
    <w:p w14:paraId="09226E08" w14:textId="55AFC4A4" w:rsidR="007A5A9B" w:rsidRDefault="00B1468C" w:rsidP="007A5A9B">
      <w:pPr>
        <w:pStyle w:val="3"/>
      </w:pPr>
      <w:r w:rsidRPr="00B1468C">
        <w:rPr>
          <w:rFonts w:hint="eastAsia"/>
        </w:rPr>
        <w:t>运行</w:t>
      </w:r>
    </w:p>
    <w:p w14:paraId="5317B233" w14:textId="1B681357" w:rsidR="00505558" w:rsidRDefault="00505558" w:rsidP="00DD0205">
      <w:pPr>
        <w:ind w:firstLineChars="200" w:firstLine="480"/>
      </w:pPr>
      <w:r w:rsidRPr="00505558">
        <w:rPr>
          <w:rFonts w:hint="eastAsia"/>
        </w:rPr>
        <w:t>以</w:t>
      </w:r>
      <w:r w:rsidRPr="00505558">
        <w:t xml:space="preserve"> root </w:t>
      </w:r>
      <w:r w:rsidRPr="00505558">
        <w:t>权限执行如下指令：</w:t>
      </w:r>
    </w:p>
    <w:p w14:paraId="69426F3A" w14:textId="77777777" w:rsidR="00C60F5D" w:rsidRPr="00C60F5D" w:rsidRDefault="00C60F5D" w:rsidP="00C60F5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</w:pPr>
      <w:r w:rsidRPr="00C60F5D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/opt/</w:t>
      </w:r>
      <w:proofErr w:type="spellStart"/>
      <w:r w:rsidRPr="00C60F5D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belledonne</w:t>
      </w:r>
      <w:proofErr w:type="spellEnd"/>
      <w:r w:rsidRPr="00C60F5D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-communications/bin/</w:t>
      </w:r>
      <w:proofErr w:type="spellStart"/>
      <w:r w:rsidRPr="00C60F5D">
        <w:rPr>
          <w:rFonts w:ascii="Consolas" w:eastAsia="宋体" w:hAnsi="Consolas" w:cs="宋体"/>
          <w:color w:val="24292E"/>
          <w:sz w:val="20"/>
          <w:szCs w:val="20"/>
          <w:bdr w:val="none" w:sz="0" w:space="0" w:color="auto" w:frame="1"/>
        </w:rPr>
        <w:t>flexisip</w:t>
      </w:r>
      <w:proofErr w:type="spellEnd"/>
    </w:p>
    <w:p w14:paraId="02BAB2B2" w14:textId="619084E4" w:rsidR="00C60F5D" w:rsidRDefault="001F55C7" w:rsidP="00C60F5D">
      <w:r>
        <w:rPr>
          <w:rFonts w:hint="eastAsia"/>
        </w:rPr>
        <w:t>至此，服务端配置成功，可以开始进行通话。</w:t>
      </w:r>
    </w:p>
    <w:p w14:paraId="00471931" w14:textId="75ED2B9A" w:rsidR="00EF4A0F" w:rsidRDefault="00EF4A0F" w:rsidP="00EF4A0F">
      <w:pPr>
        <w:pStyle w:val="2"/>
      </w:pPr>
      <w:r>
        <w:rPr>
          <w:rFonts w:hint="eastAsia"/>
        </w:rPr>
        <w:lastRenderedPageBreak/>
        <w:t>S</w:t>
      </w:r>
      <w:r>
        <w:t xml:space="preserve">IP </w:t>
      </w:r>
      <w:r>
        <w:rPr>
          <w:rFonts w:hint="eastAsia"/>
        </w:rPr>
        <w:t>客户端软件的安装</w:t>
      </w:r>
    </w:p>
    <w:p w14:paraId="26AEB6D2" w14:textId="51CA13E4" w:rsidR="00FD3C6A" w:rsidRDefault="00D2175A" w:rsidP="00144854">
      <w:pPr>
        <w:pStyle w:val="3"/>
        <w:numPr>
          <w:ilvl w:val="0"/>
          <w:numId w:val="6"/>
        </w:numPr>
      </w:pPr>
      <w:r>
        <w:rPr>
          <w:rFonts w:hint="eastAsia"/>
        </w:rPr>
        <w:t>软件安装</w:t>
      </w:r>
    </w:p>
    <w:p w14:paraId="506A018C" w14:textId="760C8805" w:rsidR="00BF0F55" w:rsidRDefault="00BF0F55" w:rsidP="00BF0F55">
      <w:pPr>
        <w:ind w:firstLineChars="200" w:firstLine="480"/>
      </w:pPr>
      <w:r>
        <w:rPr>
          <w:rFonts w:hint="eastAsia"/>
        </w:rPr>
        <w:t>这里我们选用的</w:t>
      </w:r>
      <w:r>
        <w:rPr>
          <w:rFonts w:hint="eastAsia"/>
        </w:rPr>
        <w:t xml:space="preserve"> </w:t>
      </w:r>
      <w:r>
        <w:t xml:space="preserve">SIP </w:t>
      </w:r>
      <w:r>
        <w:rPr>
          <w:rFonts w:hint="eastAsia"/>
        </w:rPr>
        <w:t>客户端为</w:t>
      </w:r>
      <w:r>
        <w:rPr>
          <w:rFonts w:hint="eastAsia"/>
        </w:rPr>
        <w:t xml:space="preserve"> </w:t>
      </w:r>
      <w:proofErr w:type="spellStart"/>
      <w:r>
        <w:t>L</w:t>
      </w:r>
      <w:r>
        <w:rPr>
          <w:rFonts w:hint="eastAsia"/>
        </w:rPr>
        <w:t>inphone</w:t>
      </w:r>
      <w:proofErr w:type="spellEnd"/>
      <w:r>
        <w:rPr>
          <w:rFonts w:hint="eastAsia"/>
        </w:rPr>
        <w:t>，其特点为</w:t>
      </w:r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比较现代，而且为</w:t>
      </w:r>
      <w:r>
        <w:rPr>
          <w:rFonts w:hint="eastAsia"/>
        </w:rPr>
        <w:t xml:space="preserve"> </w:t>
      </w:r>
      <w:r>
        <w:t>GPL</w:t>
      </w:r>
      <w:r>
        <w:rPr>
          <w:rFonts w:hint="eastAsia"/>
        </w:rPr>
        <w:t>v3</w:t>
      </w:r>
      <w:r>
        <w:t xml:space="preserve"> </w:t>
      </w:r>
      <w:r>
        <w:rPr>
          <w:rFonts w:hint="eastAsia"/>
        </w:rPr>
        <w:t>授权下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 xml:space="preserve"> F</w:t>
      </w:r>
      <w:r>
        <w:rPr>
          <w:rFonts w:hint="eastAsia"/>
        </w:rPr>
        <w:t>ree</w:t>
      </w:r>
      <w:r>
        <w:t xml:space="preserve"> Software</w:t>
      </w:r>
      <w:r w:rsidR="00EA2BA0">
        <w:rPr>
          <w:rFonts w:hint="eastAsia"/>
        </w:rPr>
        <w:t>。</w:t>
      </w:r>
      <w:r w:rsidR="00AE4B50">
        <w:rPr>
          <w:rFonts w:hint="eastAsia"/>
        </w:rPr>
        <w:t>其安装过程十分简单，下载后一路下一步即可在此不再过多介绍。</w:t>
      </w:r>
    </w:p>
    <w:p w14:paraId="59CB0CF8" w14:textId="43C16E5D" w:rsidR="00BC0716" w:rsidRDefault="009013A9" w:rsidP="00BC0716">
      <w:pPr>
        <w:pStyle w:val="3"/>
      </w:pPr>
      <w:r>
        <w:rPr>
          <w:rFonts w:hint="eastAsia"/>
        </w:rPr>
        <w:t>用户注册</w:t>
      </w:r>
    </w:p>
    <w:p w14:paraId="6EB3B967" w14:textId="43E12774" w:rsidR="00876711" w:rsidRDefault="00CA228D" w:rsidP="00CA228D">
      <w:pPr>
        <w:ind w:left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912578" wp14:editId="0F2E6000">
            <wp:simplePos x="0" y="0"/>
            <wp:positionH relativeFrom="column">
              <wp:posOffset>419100</wp:posOffset>
            </wp:positionH>
            <wp:positionV relativeFrom="page">
              <wp:posOffset>3611880</wp:posOffset>
            </wp:positionV>
            <wp:extent cx="5341620" cy="493776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打开软件后，我们创建新的</w:t>
      </w:r>
      <w:r>
        <w:rPr>
          <w:rFonts w:hint="eastAsia"/>
        </w:rPr>
        <w:t xml:space="preserve"> </w:t>
      </w:r>
      <w:r>
        <w:t xml:space="preserve">SIP </w:t>
      </w:r>
      <w:r>
        <w:rPr>
          <w:rFonts w:hint="eastAsia"/>
        </w:rPr>
        <w:t>账号，按照如下方式输入账号信息即可：</w:t>
      </w:r>
    </w:p>
    <w:p w14:paraId="0CAC8363" w14:textId="1DBD0A20" w:rsidR="00CA228D" w:rsidRDefault="008651A7" w:rsidP="00767EC1">
      <w:pPr>
        <w:ind w:firstLineChars="200" w:firstLine="480"/>
      </w:pPr>
      <w:r>
        <w:rPr>
          <w:rFonts w:hint="eastAsia"/>
        </w:rPr>
        <w:t>之后选择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U</w:t>
      </w:r>
      <w:r>
        <w:t>SE</w:t>
      </w:r>
      <w:r>
        <w:rPr>
          <w:rFonts w:hint="eastAsia"/>
        </w:rPr>
        <w:t>”，</w:t>
      </w:r>
      <w:r w:rsidR="007B268C">
        <w:rPr>
          <w:rFonts w:hint="eastAsia"/>
        </w:rPr>
        <w:t>并在左上角选择这一用户</w:t>
      </w:r>
      <w:r w:rsidR="00BB7567">
        <w:rPr>
          <w:rFonts w:hint="eastAsia"/>
        </w:rPr>
        <w:t>。当注意到用户名前出现绿点时，表示与服务端链接成功，可以开始通话。</w:t>
      </w:r>
    </w:p>
    <w:p w14:paraId="748D510F" w14:textId="15823B95" w:rsidR="00941E1E" w:rsidRDefault="00D93562" w:rsidP="002F47C6">
      <w:pPr>
        <w:pStyle w:val="3"/>
      </w:pPr>
      <w:r>
        <w:rPr>
          <w:rFonts w:hint="eastAsia"/>
        </w:rPr>
        <w:lastRenderedPageBreak/>
        <w:t>通话测试</w:t>
      </w:r>
    </w:p>
    <w:p w14:paraId="403484C4" w14:textId="1B32B47B" w:rsidR="002F47C6" w:rsidRDefault="002F6F2B" w:rsidP="00AB140B">
      <w:pPr>
        <w:ind w:firstLineChars="200" w:firstLine="48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E11CF0" wp14:editId="3C0306A7">
            <wp:simplePos x="0" y="0"/>
            <wp:positionH relativeFrom="column">
              <wp:posOffset>228600</wp:posOffset>
            </wp:positionH>
            <wp:positionV relativeFrom="paragraph">
              <wp:posOffset>462915</wp:posOffset>
            </wp:positionV>
            <wp:extent cx="5433531" cy="3680779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47C6">
        <w:rPr>
          <w:rFonts w:hint="eastAsia"/>
        </w:rPr>
        <w:t>在最上方输入想要拨打的账号，即可开始拨打电话。</w:t>
      </w:r>
      <w:r w:rsidR="00FA2092">
        <w:rPr>
          <w:rFonts w:hint="eastAsia"/>
        </w:rPr>
        <w:t>通话页面如下：</w:t>
      </w:r>
    </w:p>
    <w:p w14:paraId="760172E7" w14:textId="77777777" w:rsidR="002269FB" w:rsidRDefault="002269FB" w:rsidP="00121479">
      <w:pPr>
        <w:ind w:firstLineChars="100" w:firstLine="240"/>
      </w:pPr>
    </w:p>
    <w:p w14:paraId="774F52A1" w14:textId="4F7F2B6E" w:rsidR="000826FC" w:rsidRDefault="00121479" w:rsidP="000826FC">
      <w:pPr>
        <w:ind w:firstLineChars="100" w:firstLine="240"/>
      </w:pPr>
      <w:proofErr w:type="spellStart"/>
      <w:r>
        <w:rPr>
          <w:rFonts w:hint="eastAsia"/>
        </w:rPr>
        <w:t>Linphone</w:t>
      </w:r>
      <w:proofErr w:type="spellEnd"/>
      <w:r>
        <w:t xml:space="preserve"> </w:t>
      </w:r>
      <w:r>
        <w:rPr>
          <w:rFonts w:hint="eastAsia"/>
        </w:rPr>
        <w:t>支持</w:t>
      </w:r>
      <w:r w:rsidR="002269FB">
        <w:rPr>
          <w:rFonts w:hint="eastAsia"/>
        </w:rPr>
        <w:t>视频通话，但是碍于带宽等原因，我们没有进行测试。</w:t>
      </w:r>
    </w:p>
    <w:p w14:paraId="5CB1F4CC" w14:textId="61D6ECCC" w:rsidR="00820569" w:rsidRDefault="00820569" w:rsidP="000826FC">
      <w:pPr>
        <w:ind w:firstLineChars="100" w:firstLine="240"/>
      </w:pPr>
      <w:r>
        <w:rPr>
          <w:rFonts w:hint="eastAsia"/>
        </w:rPr>
        <w:t>我们也使用</w:t>
      </w:r>
      <w:r>
        <w:rPr>
          <w:rFonts w:hint="eastAsia"/>
        </w:rPr>
        <w:t xml:space="preserve"> </w:t>
      </w:r>
      <w:proofErr w:type="spellStart"/>
      <w:r>
        <w:t>M</w:t>
      </w:r>
      <w:r>
        <w:rPr>
          <w:rFonts w:hint="eastAsia"/>
        </w:rPr>
        <w:t>icro</w:t>
      </w:r>
      <w:r>
        <w:t>SIP</w:t>
      </w:r>
      <w:proofErr w:type="spellEnd"/>
      <w:r>
        <w:t xml:space="preserve"> </w:t>
      </w:r>
      <w:r>
        <w:rPr>
          <w:rFonts w:hint="eastAsia"/>
        </w:rPr>
        <w:t>以确认服务器的兼容性，其安装使用在此不表</w:t>
      </w:r>
      <w:r w:rsidR="000F6A57">
        <w:rPr>
          <w:rFonts w:hint="eastAsia"/>
        </w:rPr>
        <w:t>。</w:t>
      </w:r>
    </w:p>
    <w:p w14:paraId="25EEC2DD" w14:textId="40929D01" w:rsidR="000826FC" w:rsidRDefault="00015281" w:rsidP="0021379C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抓</w:t>
      </w:r>
      <w:proofErr w:type="gramStart"/>
      <w:r>
        <w:rPr>
          <w:rFonts w:ascii="Times New Roman" w:hAnsi="Times New Roman" w:cs="Times New Roman" w:hint="eastAsia"/>
        </w:rPr>
        <w:t>包分析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SIP </w:t>
      </w:r>
      <w:r>
        <w:rPr>
          <w:rFonts w:ascii="Times New Roman" w:hAnsi="Times New Roman" w:cs="Times New Roman" w:hint="eastAsia"/>
        </w:rPr>
        <w:t>流程</w:t>
      </w:r>
    </w:p>
    <w:p w14:paraId="539E0707" w14:textId="0D35335D" w:rsidR="000C0584" w:rsidRDefault="00857DFB" w:rsidP="00144854">
      <w:pPr>
        <w:pStyle w:val="3"/>
        <w:numPr>
          <w:ilvl w:val="0"/>
          <w:numId w:val="7"/>
        </w:numPr>
      </w:pPr>
      <w:r>
        <w:rPr>
          <w:rFonts w:hint="eastAsia"/>
        </w:rPr>
        <w:t>注册</w:t>
      </w:r>
    </w:p>
    <w:p w14:paraId="19551060" w14:textId="50FEE673" w:rsidR="000610E9" w:rsidRDefault="000610E9" w:rsidP="000610E9"/>
    <w:p w14:paraId="5DDBB107" w14:textId="73112AEA" w:rsidR="006A3114" w:rsidRDefault="006A3114" w:rsidP="006A3114">
      <w:pPr>
        <w:jc w:val="center"/>
      </w:pPr>
      <w:r>
        <w:rPr>
          <w:noProof/>
        </w:rPr>
        <w:lastRenderedPageBreak/>
        <w:drawing>
          <wp:inline distT="0" distB="0" distL="0" distR="0" wp14:anchorId="74A851DC" wp14:editId="20038325">
            <wp:extent cx="2659610" cy="2209992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B45B" w14:textId="5C6E8A46" w:rsidR="006A3114" w:rsidRDefault="00FE26EF" w:rsidP="000610E9">
      <w:r>
        <w:tab/>
      </w:r>
      <w:r>
        <w:rPr>
          <w:rFonts w:hint="eastAsia"/>
        </w:rPr>
        <w:t>注册流程如下：</w:t>
      </w:r>
    </w:p>
    <w:p w14:paraId="05299C85" w14:textId="128CA5D5" w:rsidR="00CE4D1B" w:rsidRDefault="00CE4D1B" w:rsidP="00144854">
      <w:pPr>
        <w:pStyle w:val="aff7"/>
        <w:numPr>
          <w:ilvl w:val="0"/>
          <w:numId w:val="8"/>
        </w:numPr>
        <w:ind w:firstLine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3FF4E2" wp14:editId="5451EEC8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472430" cy="1898015"/>
            <wp:effectExtent l="0" t="0" r="0" b="698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D68">
        <w:rPr>
          <w:rFonts w:hint="eastAsia"/>
        </w:rPr>
        <w:t>终端向服务器发起</w:t>
      </w:r>
      <w:r w:rsidR="00764D68">
        <w:rPr>
          <w:rFonts w:hint="eastAsia"/>
        </w:rPr>
        <w:t xml:space="preserve"> </w:t>
      </w:r>
      <w:r w:rsidR="00764D68">
        <w:t xml:space="preserve">REGISTER </w:t>
      </w:r>
      <w:r w:rsidR="00764D68">
        <w:rPr>
          <w:rFonts w:hint="eastAsia"/>
        </w:rPr>
        <w:t>请求</w:t>
      </w:r>
    </w:p>
    <w:p w14:paraId="5B30473A" w14:textId="0539F3CF" w:rsidR="00AE4ED6" w:rsidRDefault="00AE4ED6" w:rsidP="00144854">
      <w:pPr>
        <w:pStyle w:val="aff7"/>
        <w:numPr>
          <w:ilvl w:val="0"/>
          <w:numId w:val="8"/>
        </w:numPr>
        <w:ind w:firstLineChars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0B34FCC" wp14:editId="5C500180">
            <wp:simplePos x="0" y="0"/>
            <wp:positionH relativeFrom="column">
              <wp:posOffset>373380</wp:posOffset>
            </wp:positionH>
            <wp:positionV relativeFrom="paragraph">
              <wp:posOffset>2374900</wp:posOffset>
            </wp:positionV>
            <wp:extent cx="5472430" cy="1838325"/>
            <wp:effectExtent l="0" t="0" r="0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D68">
        <w:rPr>
          <w:rFonts w:hint="eastAsia"/>
        </w:rPr>
        <w:t>服务器返回</w:t>
      </w:r>
      <w:r w:rsidR="00764D68">
        <w:rPr>
          <w:rFonts w:hint="eastAsia"/>
        </w:rPr>
        <w:t xml:space="preserve"> 401</w:t>
      </w:r>
      <w:r w:rsidR="00764D68">
        <w:rPr>
          <w:rFonts w:hint="eastAsia"/>
        </w:rPr>
        <w:t>，要求进行安全认证</w:t>
      </w:r>
    </w:p>
    <w:p w14:paraId="0996476B" w14:textId="7425DF7F" w:rsidR="00D17F8A" w:rsidRDefault="006A5607" w:rsidP="00144854">
      <w:pPr>
        <w:pStyle w:val="aff7"/>
        <w:numPr>
          <w:ilvl w:val="0"/>
          <w:numId w:val="8"/>
        </w:numPr>
        <w:ind w:firstLineChars="0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端按照</w:t>
      </w:r>
      <w:proofErr w:type="gramEnd"/>
      <w:r>
        <w:rPr>
          <w:rFonts w:hint="eastAsia"/>
        </w:rPr>
        <w:t>要求加密用户信息，重新</w:t>
      </w:r>
      <w:r>
        <w:rPr>
          <w:rFonts w:hint="eastAsia"/>
        </w:rPr>
        <w:t xml:space="preserve"> </w:t>
      </w:r>
      <w:r>
        <w:t>REGISTER</w:t>
      </w:r>
    </w:p>
    <w:p w14:paraId="6BFC13E1" w14:textId="14AD7A22" w:rsidR="007644E6" w:rsidRDefault="007644E6" w:rsidP="007644E6">
      <w:pPr>
        <w:jc w:val="center"/>
      </w:pPr>
      <w:r>
        <w:rPr>
          <w:noProof/>
        </w:rPr>
        <w:lastRenderedPageBreak/>
        <w:drawing>
          <wp:inline distT="0" distB="0" distL="0" distR="0" wp14:anchorId="0D7DB9C2" wp14:editId="69D58224">
            <wp:extent cx="5472430" cy="18561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3382" w14:textId="59D1FE12" w:rsidR="006A5607" w:rsidRDefault="00853212" w:rsidP="00144854">
      <w:pPr>
        <w:pStyle w:val="aff7"/>
        <w:numPr>
          <w:ilvl w:val="0"/>
          <w:numId w:val="8"/>
        </w:numPr>
        <w:ind w:firstLineChars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77F89A9" wp14:editId="58EF13AA">
            <wp:simplePos x="0" y="0"/>
            <wp:positionH relativeFrom="margin">
              <wp:align>right</wp:align>
            </wp:positionH>
            <wp:positionV relativeFrom="page">
              <wp:posOffset>3462020</wp:posOffset>
            </wp:positionV>
            <wp:extent cx="5472430" cy="1256030"/>
            <wp:effectExtent l="0" t="0" r="0" b="127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5607">
        <w:rPr>
          <w:rFonts w:hint="eastAsia"/>
        </w:rPr>
        <w:t>服务器进行认证，返回</w:t>
      </w:r>
      <w:r w:rsidR="006A5607">
        <w:rPr>
          <w:rFonts w:hint="eastAsia"/>
        </w:rPr>
        <w:t xml:space="preserve"> 200</w:t>
      </w:r>
    </w:p>
    <w:p w14:paraId="1325B587" w14:textId="3964FDA6" w:rsidR="000E103F" w:rsidRDefault="006065C0" w:rsidP="006065C0">
      <w:pPr>
        <w:pStyle w:val="3"/>
      </w:pPr>
      <w:r>
        <w:rPr>
          <w:rFonts w:hint="eastAsia"/>
        </w:rPr>
        <w:t>通话</w:t>
      </w:r>
    </w:p>
    <w:p w14:paraId="07268CF5" w14:textId="7263A5D7" w:rsidR="000E103F" w:rsidRDefault="00AF6026" w:rsidP="00AF6026">
      <w:pPr>
        <w:jc w:val="center"/>
      </w:pPr>
      <w:r>
        <w:rPr>
          <w:noProof/>
        </w:rPr>
        <w:drawing>
          <wp:inline distT="0" distB="0" distL="0" distR="0" wp14:anchorId="76B16B2D" wp14:editId="549E5FD7">
            <wp:extent cx="5052060" cy="38252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0BF1" w14:textId="3B21BB78" w:rsidR="00AF6026" w:rsidRDefault="001E3868" w:rsidP="001E3868">
      <w:pPr>
        <w:pStyle w:val="4"/>
      </w:pPr>
      <w:r>
        <w:rPr>
          <w:rFonts w:hint="eastAsia"/>
        </w:rPr>
        <w:lastRenderedPageBreak/>
        <w:t>A</w:t>
      </w:r>
      <w:r>
        <w:rPr>
          <w:rFonts w:hint="eastAsia"/>
        </w:rPr>
        <w:t>用户视角</w:t>
      </w:r>
    </w:p>
    <w:p w14:paraId="493D5281" w14:textId="1821BEBE" w:rsidR="001E3868" w:rsidRPr="001E3868" w:rsidRDefault="001E3868" w:rsidP="001E3868">
      <w:r>
        <w:rPr>
          <w:noProof/>
        </w:rPr>
        <w:drawing>
          <wp:inline distT="0" distB="0" distL="0" distR="0" wp14:anchorId="43E45715" wp14:editId="6EDC481E">
            <wp:extent cx="5472430" cy="7785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DA90" w14:textId="7DCF65F1" w:rsidR="005C3313" w:rsidRDefault="005A5EDE" w:rsidP="00144854">
      <w:pPr>
        <w:pStyle w:val="aff7"/>
        <w:numPr>
          <w:ilvl w:val="0"/>
          <w:numId w:val="9"/>
        </w:numPr>
        <w:ind w:firstLineChars="0"/>
      </w:pPr>
      <w:r>
        <w:rPr>
          <w:rFonts w:hint="eastAsia"/>
        </w:rPr>
        <w:t>发起</w:t>
      </w:r>
      <w:r>
        <w:rPr>
          <w:rFonts w:hint="eastAsia"/>
        </w:rPr>
        <w:t xml:space="preserve"> </w:t>
      </w:r>
      <w:r>
        <w:t xml:space="preserve">INVITE </w:t>
      </w:r>
      <w:r>
        <w:rPr>
          <w:rFonts w:hint="eastAsia"/>
        </w:rPr>
        <w:t>信息</w:t>
      </w:r>
    </w:p>
    <w:p w14:paraId="1886BF78" w14:textId="6A84BC2E" w:rsidR="00734F4D" w:rsidRDefault="00AA4E9F" w:rsidP="00AA4E9F">
      <w:pPr>
        <w:ind w:left="360"/>
        <w:jc w:val="center"/>
      </w:pPr>
      <w:r>
        <w:rPr>
          <w:noProof/>
        </w:rPr>
        <w:drawing>
          <wp:inline distT="0" distB="0" distL="0" distR="0" wp14:anchorId="413FC0B9" wp14:editId="301BA542">
            <wp:extent cx="5472430" cy="38677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1705" w14:textId="4BEC2188" w:rsidR="00AA4E9F" w:rsidRDefault="00292E61" w:rsidP="008641BE">
      <w:pPr>
        <w:ind w:left="360" w:firstLine="360"/>
      </w:pPr>
      <w:r>
        <w:rPr>
          <w:rFonts w:hint="eastAsia"/>
        </w:rPr>
        <w:t>I</w:t>
      </w:r>
      <w:r>
        <w:t xml:space="preserve">NVITE </w:t>
      </w:r>
      <w:r>
        <w:rPr>
          <w:rFonts w:hint="eastAsia"/>
        </w:rPr>
        <w:t>信息中包含了本次通话的详细信息，如上图所示</w:t>
      </w:r>
      <w:r w:rsidR="008A7408">
        <w:rPr>
          <w:rFonts w:hint="eastAsia"/>
        </w:rPr>
        <w:t>。</w:t>
      </w:r>
      <w:r w:rsidR="00FA13BB">
        <w:rPr>
          <w:rFonts w:hint="eastAsia"/>
        </w:rPr>
        <w:t>由此可知我们的通话为语音通话，协议为</w:t>
      </w:r>
      <w:r w:rsidR="00FA13BB">
        <w:rPr>
          <w:rFonts w:hint="eastAsia"/>
        </w:rPr>
        <w:t xml:space="preserve"> </w:t>
      </w:r>
      <w:r w:rsidR="00FA13BB">
        <w:t>RTP</w:t>
      </w:r>
      <w:r w:rsidR="00FA13BB">
        <w:rPr>
          <w:rFonts w:hint="eastAsia"/>
        </w:rPr>
        <w:t>。</w:t>
      </w:r>
    </w:p>
    <w:p w14:paraId="6245ED16" w14:textId="31BE05AF" w:rsidR="00EA0FDF" w:rsidRDefault="00EA0FDF" w:rsidP="00144854">
      <w:pPr>
        <w:pStyle w:val="aff7"/>
        <w:numPr>
          <w:ilvl w:val="0"/>
          <w:numId w:val="9"/>
        </w:numPr>
        <w:ind w:firstLineChars="0"/>
      </w:pPr>
      <w:r>
        <w:rPr>
          <w:rFonts w:hint="eastAsia"/>
        </w:rPr>
        <w:t>服务端回复</w:t>
      </w:r>
      <w:r>
        <w:rPr>
          <w:rFonts w:hint="eastAsia"/>
        </w:rPr>
        <w:t xml:space="preserve"> </w:t>
      </w:r>
      <w:r>
        <w:t>TRYING</w:t>
      </w:r>
    </w:p>
    <w:p w14:paraId="61ECCA69" w14:textId="037D0101" w:rsidR="007E0A42" w:rsidRDefault="007E0A42" w:rsidP="007E0A42"/>
    <w:p w14:paraId="4588A377" w14:textId="64358074" w:rsidR="007E0A42" w:rsidRDefault="003549F7" w:rsidP="008C21B0">
      <w:pPr>
        <w:jc w:val="center"/>
      </w:pPr>
      <w:r>
        <w:rPr>
          <w:noProof/>
        </w:rPr>
        <w:lastRenderedPageBreak/>
        <w:drawing>
          <wp:inline distT="0" distB="0" distL="0" distR="0" wp14:anchorId="572241A9" wp14:editId="119E5AE7">
            <wp:extent cx="5472430" cy="15646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455B" w14:textId="24D1981D" w:rsidR="00EA0FDF" w:rsidRDefault="00EA0FDF" w:rsidP="00144854">
      <w:pPr>
        <w:pStyle w:val="aff7"/>
        <w:numPr>
          <w:ilvl w:val="0"/>
          <w:numId w:val="9"/>
        </w:numPr>
        <w:ind w:firstLineChars="0"/>
      </w:pPr>
      <w:r>
        <w:rPr>
          <w:rFonts w:hint="eastAsia"/>
        </w:rPr>
        <w:t>服务端回复</w:t>
      </w:r>
      <w:r>
        <w:rPr>
          <w:rFonts w:hint="eastAsia"/>
        </w:rPr>
        <w:t xml:space="preserve"> </w:t>
      </w:r>
      <w:r>
        <w:t>RINGING</w:t>
      </w:r>
    </w:p>
    <w:p w14:paraId="16DB9611" w14:textId="0BCB569A" w:rsidR="00894454" w:rsidRDefault="00894454" w:rsidP="00894454">
      <w:r>
        <w:rPr>
          <w:noProof/>
        </w:rPr>
        <w:drawing>
          <wp:inline distT="0" distB="0" distL="0" distR="0" wp14:anchorId="745CBC4E" wp14:editId="24B59161">
            <wp:extent cx="5472430" cy="18834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E7DA" w14:textId="01F32881" w:rsidR="00894454" w:rsidRDefault="00C05A23" w:rsidP="003B246C">
      <w:pPr>
        <w:ind w:firstLineChars="200" w:firstLine="480"/>
      </w:pPr>
      <w:r>
        <w:rPr>
          <w:rFonts w:hint="eastAsia"/>
        </w:rPr>
        <w:t>此时，我们得知对面的客户端开始响铃。</w:t>
      </w:r>
    </w:p>
    <w:p w14:paraId="1C64B24B" w14:textId="6250E72C" w:rsidR="00EA0FDF" w:rsidRDefault="00EA0FDF" w:rsidP="00144854">
      <w:pPr>
        <w:pStyle w:val="aff7"/>
        <w:numPr>
          <w:ilvl w:val="0"/>
          <w:numId w:val="9"/>
        </w:numPr>
        <w:ind w:firstLineChars="0"/>
      </w:pPr>
      <w:r>
        <w:rPr>
          <w:rFonts w:hint="eastAsia"/>
        </w:rPr>
        <w:t>服务端回复</w:t>
      </w:r>
      <w:r>
        <w:rPr>
          <w:rFonts w:hint="eastAsia"/>
        </w:rPr>
        <w:t xml:space="preserve"> </w:t>
      </w:r>
      <w:r>
        <w:t>OK</w:t>
      </w:r>
    </w:p>
    <w:p w14:paraId="54C17865" w14:textId="648DB4FB" w:rsidR="001E3F7D" w:rsidRDefault="001E3F7D" w:rsidP="001E3F7D">
      <w:pPr>
        <w:pStyle w:val="aff7"/>
        <w:ind w:left="720" w:firstLineChars="0" w:firstLine="0"/>
      </w:pPr>
      <w:r>
        <w:rPr>
          <w:rFonts w:hint="eastAsia"/>
        </w:rPr>
        <w:t>此时，对面接起电话。</w:t>
      </w:r>
    </w:p>
    <w:p w14:paraId="36818E68" w14:textId="7E824B70" w:rsidR="00EA0FDF" w:rsidRDefault="00EA0FDF" w:rsidP="00144854">
      <w:pPr>
        <w:pStyle w:val="aff7"/>
        <w:numPr>
          <w:ilvl w:val="0"/>
          <w:numId w:val="9"/>
        </w:numPr>
        <w:ind w:firstLineChars="0"/>
      </w:pPr>
      <w:r>
        <w:rPr>
          <w:rFonts w:hint="eastAsia"/>
        </w:rPr>
        <w:t>回应</w:t>
      </w:r>
      <w:r>
        <w:rPr>
          <w:rFonts w:hint="eastAsia"/>
        </w:rPr>
        <w:t xml:space="preserve"> </w:t>
      </w:r>
      <w:r>
        <w:t>ACK</w:t>
      </w:r>
    </w:p>
    <w:p w14:paraId="6794F60E" w14:textId="34F3D488" w:rsidR="003F20AF" w:rsidRDefault="003F20AF" w:rsidP="003F20AF">
      <w:r>
        <w:rPr>
          <w:noProof/>
        </w:rPr>
        <w:drawing>
          <wp:inline distT="0" distB="0" distL="0" distR="0" wp14:anchorId="092D3FC6" wp14:editId="707D2DB6">
            <wp:extent cx="5472430" cy="1981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01B2" w14:textId="6C28EE3E" w:rsidR="00B03C27" w:rsidRDefault="00AC2007" w:rsidP="00B03C27">
      <w:pPr>
        <w:pStyle w:val="aff7"/>
        <w:ind w:left="720" w:firstLineChars="0" w:firstLine="0"/>
      </w:pPr>
      <w:r>
        <w:rPr>
          <w:rFonts w:hint="eastAsia"/>
        </w:rPr>
        <w:t>此时，我们确认了我们已经得知消息。</w:t>
      </w:r>
    </w:p>
    <w:p w14:paraId="2BE6F508" w14:textId="14714CEE" w:rsidR="00B03C27" w:rsidRDefault="00B03C27" w:rsidP="00B03C27">
      <w:pPr>
        <w:pStyle w:val="4"/>
      </w:pPr>
      <w:r>
        <w:rPr>
          <w:rFonts w:hint="eastAsia"/>
        </w:rPr>
        <w:lastRenderedPageBreak/>
        <w:t>B</w:t>
      </w:r>
      <w:r>
        <w:t xml:space="preserve"> </w:t>
      </w:r>
      <w:r>
        <w:rPr>
          <w:rFonts w:hint="eastAsia"/>
        </w:rPr>
        <w:t>用户视角</w:t>
      </w:r>
    </w:p>
    <w:p w14:paraId="4E556B32" w14:textId="2B88134D" w:rsidR="00E573AF" w:rsidRPr="00E573AF" w:rsidRDefault="00E573AF" w:rsidP="00E573AF">
      <w:pPr>
        <w:spacing w:before="0" w:after="0" w:line="240" w:lineRule="auto"/>
        <w:rPr>
          <w:rFonts w:ascii="宋体" w:eastAsia="宋体" w:hAnsi="宋体" w:cs="宋体"/>
          <w:szCs w:val="24"/>
        </w:rPr>
      </w:pPr>
      <w:r w:rsidRPr="00E573AF">
        <w:rPr>
          <w:rFonts w:ascii="宋体" w:eastAsia="宋体" w:hAnsi="宋体" w:cs="宋体"/>
          <w:noProof/>
          <w:szCs w:val="24"/>
        </w:rPr>
        <w:drawing>
          <wp:inline distT="0" distB="0" distL="0" distR="0" wp14:anchorId="516C99CF" wp14:editId="4614EAFF">
            <wp:extent cx="5472430" cy="480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AD75" w14:textId="6EC84F6D" w:rsidR="00E573AF" w:rsidRDefault="00E573AF" w:rsidP="00E573AF">
      <w:pPr>
        <w:pStyle w:val="aff7"/>
        <w:numPr>
          <w:ilvl w:val="0"/>
          <w:numId w:val="11"/>
        </w:numPr>
        <w:ind w:firstLineChars="0"/>
      </w:pPr>
      <w:r>
        <w:rPr>
          <w:rFonts w:hint="eastAsia"/>
        </w:rPr>
        <w:t>收到</w:t>
      </w:r>
      <w:r>
        <w:rPr>
          <w:rFonts w:hint="eastAsia"/>
        </w:rPr>
        <w:t xml:space="preserve"> </w:t>
      </w:r>
      <w:r>
        <w:t xml:space="preserve">INVITE </w:t>
      </w:r>
      <w:r>
        <w:rPr>
          <w:rFonts w:hint="eastAsia"/>
        </w:rPr>
        <w:t>信息</w:t>
      </w:r>
    </w:p>
    <w:p w14:paraId="47AFC40C" w14:textId="51C1ADE6" w:rsidR="00E573AF" w:rsidRDefault="00E573AF" w:rsidP="009310C8">
      <w:pPr>
        <w:spacing w:before="0" w:after="0" w:line="240" w:lineRule="auto"/>
        <w:ind w:left="360"/>
        <w:jc w:val="center"/>
        <w:rPr>
          <w:rFonts w:ascii="宋体" w:eastAsia="宋体" w:hAnsi="宋体" w:cs="宋体"/>
          <w:szCs w:val="24"/>
        </w:rPr>
      </w:pPr>
      <w:r w:rsidRPr="00E573AF">
        <w:rPr>
          <w:noProof/>
        </w:rPr>
        <w:drawing>
          <wp:inline distT="0" distB="0" distL="0" distR="0" wp14:anchorId="406D99BD" wp14:editId="597952DE">
            <wp:extent cx="5472430" cy="33312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3FC0" w14:textId="6AED0F64" w:rsidR="00A70744" w:rsidRDefault="00A70744" w:rsidP="004D5451">
      <w:r>
        <w:rPr>
          <w:rFonts w:hint="eastAsia"/>
        </w:rPr>
        <w:t>如图，我们收到了</w:t>
      </w:r>
      <w:r>
        <w:rPr>
          <w:rFonts w:hint="eastAsia"/>
        </w:rPr>
        <w:t>A</w:t>
      </w:r>
      <w:r>
        <w:rPr>
          <w:rFonts w:hint="eastAsia"/>
        </w:rPr>
        <w:t>发来的请求，包含了与</w:t>
      </w:r>
      <w:r>
        <w:rPr>
          <w:rFonts w:hint="eastAsia"/>
        </w:rPr>
        <w:t>A</w:t>
      </w:r>
      <w:r>
        <w:rPr>
          <w:rFonts w:hint="eastAsia"/>
        </w:rPr>
        <w:t>相同的通话信息。</w:t>
      </w:r>
    </w:p>
    <w:p w14:paraId="4E845708" w14:textId="65634BA5" w:rsidR="00A70744" w:rsidRDefault="00A70744" w:rsidP="00A70744">
      <w:pPr>
        <w:pStyle w:val="aff7"/>
        <w:numPr>
          <w:ilvl w:val="0"/>
          <w:numId w:val="11"/>
        </w:numPr>
        <w:ind w:firstLineChars="0"/>
      </w:pPr>
      <w:r>
        <w:rPr>
          <w:rFonts w:hint="eastAsia"/>
        </w:rPr>
        <w:t>服务端回复</w:t>
      </w:r>
      <w:r>
        <w:rPr>
          <w:rFonts w:hint="eastAsia"/>
        </w:rPr>
        <w:t xml:space="preserve"> </w:t>
      </w:r>
      <w:r>
        <w:t>TRYING</w:t>
      </w:r>
    </w:p>
    <w:p w14:paraId="2374553C" w14:textId="7314E06F" w:rsidR="00A70744" w:rsidRDefault="00A70744" w:rsidP="009310C8">
      <w:pPr>
        <w:spacing w:before="0" w:after="0" w:line="240" w:lineRule="auto"/>
        <w:ind w:left="360"/>
        <w:jc w:val="center"/>
        <w:rPr>
          <w:rFonts w:ascii="宋体" w:eastAsia="宋体" w:hAnsi="宋体" w:cs="宋体"/>
          <w:szCs w:val="24"/>
        </w:rPr>
      </w:pPr>
      <w:r w:rsidRPr="00A70744">
        <w:rPr>
          <w:noProof/>
        </w:rPr>
        <w:drawing>
          <wp:inline distT="0" distB="0" distL="0" distR="0" wp14:anchorId="0EA1CD87" wp14:editId="77265930">
            <wp:extent cx="5472430" cy="14338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885A" w14:textId="2871BA0B" w:rsidR="00A70744" w:rsidRDefault="00A70744" w:rsidP="00A70744">
      <w:pPr>
        <w:pStyle w:val="aff7"/>
        <w:numPr>
          <w:ilvl w:val="0"/>
          <w:numId w:val="11"/>
        </w:numPr>
        <w:ind w:firstLineChars="0"/>
      </w:pPr>
      <w:r>
        <w:rPr>
          <w:rFonts w:hint="eastAsia"/>
        </w:rPr>
        <w:t>服务端回复</w:t>
      </w:r>
      <w:r>
        <w:rPr>
          <w:rFonts w:hint="eastAsia"/>
        </w:rPr>
        <w:t xml:space="preserve"> </w:t>
      </w:r>
      <w:r>
        <w:t>RINGING</w:t>
      </w:r>
    </w:p>
    <w:p w14:paraId="5B6BF6B2" w14:textId="6D8B20CF" w:rsidR="00A70744" w:rsidRPr="00A70744" w:rsidRDefault="00A70744" w:rsidP="009310C8">
      <w:pPr>
        <w:spacing w:before="0" w:after="0" w:line="240" w:lineRule="auto"/>
        <w:ind w:left="360"/>
        <w:jc w:val="center"/>
        <w:rPr>
          <w:rFonts w:ascii="宋体" w:eastAsia="宋体" w:hAnsi="宋体" w:cs="宋体"/>
          <w:szCs w:val="24"/>
        </w:rPr>
      </w:pPr>
      <w:r w:rsidRPr="00A70744">
        <w:rPr>
          <w:noProof/>
        </w:rPr>
        <w:lastRenderedPageBreak/>
        <w:drawing>
          <wp:inline distT="0" distB="0" distL="0" distR="0" wp14:anchorId="68C151CC" wp14:editId="730DA54B">
            <wp:extent cx="5472430" cy="1853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271C9" w14:textId="7A3CBF93" w:rsidR="00A70744" w:rsidRDefault="00A70744" w:rsidP="009310C8">
      <w:r>
        <w:rPr>
          <w:rFonts w:hint="eastAsia"/>
        </w:rPr>
        <w:t>开始响铃。</w:t>
      </w:r>
    </w:p>
    <w:p w14:paraId="253D67CD" w14:textId="19DC0A07" w:rsidR="00A70744" w:rsidRDefault="00A70744" w:rsidP="00A70744">
      <w:pPr>
        <w:pStyle w:val="aff7"/>
        <w:numPr>
          <w:ilvl w:val="0"/>
          <w:numId w:val="11"/>
        </w:numPr>
        <w:ind w:firstLineChars="0"/>
      </w:pPr>
      <w:r>
        <w:rPr>
          <w:rFonts w:hint="eastAsia"/>
        </w:rPr>
        <w:t>服务端回复</w:t>
      </w:r>
      <w:r>
        <w:rPr>
          <w:rFonts w:hint="eastAsia"/>
        </w:rPr>
        <w:t xml:space="preserve"> </w:t>
      </w:r>
      <w:r>
        <w:t>OK</w:t>
      </w:r>
    </w:p>
    <w:p w14:paraId="57B60E51" w14:textId="277FB64A" w:rsidR="00A70744" w:rsidRPr="00A70744" w:rsidRDefault="00A70744" w:rsidP="00E95DF2">
      <w:pPr>
        <w:spacing w:before="0" w:after="0" w:line="240" w:lineRule="auto"/>
        <w:ind w:left="360"/>
        <w:jc w:val="center"/>
        <w:rPr>
          <w:rFonts w:ascii="宋体" w:eastAsia="宋体" w:hAnsi="宋体" w:cs="宋体"/>
          <w:szCs w:val="24"/>
        </w:rPr>
      </w:pPr>
      <w:r w:rsidRPr="00A70744">
        <w:rPr>
          <w:noProof/>
        </w:rPr>
        <w:drawing>
          <wp:inline distT="0" distB="0" distL="0" distR="0" wp14:anchorId="05B04E3C" wp14:editId="66CB7CCD">
            <wp:extent cx="5472430" cy="22085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756D" w14:textId="16ED9A4D" w:rsidR="00A70744" w:rsidRDefault="00EB268E" w:rsidP="000C60E2">
      <w:pPr>
        <w:ind w:firstLineChars="200" w:firstLine="480"/>
      </w:pPr>
      <w:r>
        <w:rPr>
          <w:rFonts w:hint="eastAsia"/>
        </w:rPr>
        <w:t>接起电话。</w:t>
      </w:r>
    </w:p>
    <w:p w14:paraId="2DFAFE81" w14:textId="5B7B0783" w:rsidR="00A70744" w:rsidRDefault="00A70744" w:rsidP="00A70744">
      <w:pPr>
        <w:pStyle w:val="aff7"/>
        <w:numPr>
          <w:ilvl w:val="0"/>
          <w:numId w:val="11"/>
        </w:numPr>
        <w:ind w:firstLineChars="0"/>
      </w:pPr>
      <w:r>
        <w:rPr>
          <w:rFonts w:hint="eastAsia"/>
        </w:rPr>
        <w:t>回应</w:t>
      </w:r>
      <w:r>
        <w:rPr>
          <w:rFonts w:hint="eastAsia"/>
        </w:rPr>
        <w:t xml:space="preserve"> </w:t>
      </w:r>
      <w:r>
        <w:t>ACK</w:t>
      </w:r>
    </w:p>
    <w:p w14:paraId="39194FB4" w14:textId="250924AC" w:rsidR="00EB268E" w:rsidRPr="00EB268E" w:rsidRDefault="00EB268E" w:rsidP="00EB268E">
      <w:pPr>
        <w:spacing w:before="0" w:after="0" w:line="240" w:lineRule="auto"/>
        <w:ind w:left="360"/>
        <w:rPr>
          <w:rFonts w:ascii="宋体" w:eastAsia="宋体" w:hAnsi="宋体" w:cs="宋体"/>
          <w:szCs w:val="24"/>
        </w:rPr>
      </w:pPr>
      <w:r w:rsidRPr="00EB268E">
        <w:rPr>
          <w:noProof/>
        </w:rPr>
        <w:drawing>
          <wp:inline distT="0" distB="0" distL="0" distR="0" wp14:anchorId="30EF1F1D" wp14:editId="4D8DE637">
            <wp:extent cx="5472430" cy="14389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EB7A" w14:textId="37EC808A" w:rsidR="00A70744" w:rsidRPr="00A70744" w:rsidRDefault="00EB268E" w:rsidP="00B61C36">
      <w:pPr>
        <w:ind w:firstLineChars="200" w:firstLine="480"/>
      </w:pPr>
      <w:r>
        <w:rPr>
          <w:rFonts w:hint="eastAsia"/>
        </w:rPr>
        <w:t>此时，我们收到</w:t>
      </w:r>
      <w:r>
        <w:rPr>
          <w:rFonts w:hint="eastAsia"/>
        </w:rPr>
        <w:t>A</w:t>
      </w:r>
      <w:r>
        <w:t>CK,</w:t>
      </w:r>
      <w:r>
        <w:rPr>
          <w:rFonts w:hint="eastAsia"/>
        </w:rPr>
        <w:t>开始通话。</w:t>
      </w:r>
    </w:p>
    <w:p w14:paraId="4D5E8185" w14:textId="77777777" w:rsidR="00655BA8" w:rsidRPr="00EB268E" w:rsidRDefault="00655BA8" w:rsidP="00482B02"/>
    <w:p w14:paraId="600BB583" w14:textId="5D3B1C3B" w:rsidR="00AF6026" w:rsidRDefault="003C19C6" w:rsidP="003C19C6">
      <w:pPr>
        <w:pStyle w:val="3"/>
      </w:pPr>
      <w:r>
        <w:rPr>
          <w:rFonts w:hint="eastAsia"/>
        </w:rPr>
        <w:lastRenderedPageBreak/>
        <w:t>挂断</w:t>
      </w:r>
    </w:p>
    <w:p w14:paraId="3FB6F51A" w14:textId="7367236E" w:rsidR="00CF326E" w:rsidRDefault="00CF326E" w:rsidP="00CF326E">
      <w:pPr>
        <w:jc w:val="center"/>
      </w:pPr>
      <w:r>
        <w:rPr>
          <w:noProof/>
        </w:rPr>
        <w:drawing>
          <wp:inline distT="0" distB="0" distL="0" distR="0" wp14:anchorId="56C7387B" wp14:editId="65FF5597">
            <wp:extent cx="3696020" cy="22099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8011" w14:textId="65C74277" w:rsidR="00CF326E" w:rsidRDefault="003C5EBA" w:rsidP="003C5EBA">
      <w:pPr>
        <w:pStyle w:val="4"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用户视角</w:t>
      </w:r>
    </w:p>
    <w:p w14:paraId="211C15C4" w14:textId="7385D5FB" w:rsidR="00EB268E" w:rsidRDefault="00EB268E" w:rsidP="00EB268E">
      <w:pPr>
        <w:pStyle w:val="3"/>
        <w:numPr>
          <w:ilvl w:val="0"/>
          <w:numId w:val="12"/>
        </w:numPr>
      </w:pPr>
      <w:r>
        <w:rPr>
          <w:rFonts w:hint="eastAsia"/>
        </w:rPr>
        <w:t>收到挂断要求</w:t>
      </w:r>
    </w:p>
    <w:p w14:paraId="4D7BB746" w14:textId="77777777" w:rsidR="00EB268E" w:rsidRPr="00335B20" w:rsidRDefault="00EB268E" w:rsidP="00EB268E">
      <w:pPr>
        <w:jc w:val="center"/>
      </w:pPr>
      <w:r>
        <w:rPr>
          <w:noProof/>
        </w:rPr>
        <w:drawing>
          <wp:inline distT="0" distB="0" distL="0" distR="0" wp14:anchorId="5CB0B7BB" wp14:editId="02856378">
            <wp:extent cx="5472430" cy="12871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E5AD" w14:textId="1D27648A" w:rsidR="00EB268E" w:rsidRDefault="00EB268E" w:rsidP="00EB268E">
      <w:pPr>
        <w:pStyle w:val="3"/>
        <w:numPr>
          <w:ilvl w:val="0"/>
          <w:numId w:val="12"/>
        </w:numPr>
      </w:pPr>
      <w:r>
        <w:rPr>
          <w:rFonts w:hint="eastAsia"/>
        </w:rPr>
        <w:t>回复</w:t>
      </w:r>
      <w:r>
        <w:rPr>
          <w:rFonts w:hint="eastAsia"/>
        </w:rPr>
        <w:t xml:space="preserve"> </w:t>
      </w:r>
      <w:r>
        <w:t>OK</w:t>
      </w:r>
    </w:p>
    <w:p w14:paraId="21A1F13F" w14:textId="6A5E0CB8" w:rsidR="00EB268E" w:rsidRDefault="00EB268E" w:rsidP="00EB268E">
      <w:r>
        <w:rPr>
          <w:noProof/>
        </w:rPr>
        <w:drawing>
          <wp:inline distT="0" distB="0" distL="0" distR="0" wp14:anchorId="351AE049" wp14:editId="47F801BB">
            <wp:extent cx="5472430" cy="12960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3AEA" w14:textId="377178B9" w:rsidR="00D91C05" w:rsidRDefault="00D91C05" w:rsidP="00D91C05">
      <w:pPr>
        <w:pStyle w:val="4"/>
      </w:pPr>
      <w:r>
        <w:rPr>
          <w:rFonts w:hint="eastAsia"/>
        </w:rPr>
        <w:lastRenderedPageBreak/>
        <w:t>B</w:t>
      </w:r>
      <w:r>
        <w:t xml:space="preserve"> </w:t>
      </w:r>
      <w:r>
        <w:rPr>
          <w:rFonts w:hint="eastAsia"/>
        </w:rPr>
        <w:t>用户视角</w:t>
      </w:r>
    </w:p>
    <w:p w14:paraId="17312774" w14:textId="50E00BE4" w:rsidR="003D5514" w:rsidRDefault="0058503C" w:rsidP="00144854">
      <w:pPr>
        <w:pStyle w:val="3"/>
        <w:numPr>
          <w:ilvl w:val="0"/>
          <w:numId w:val="10"/>
        </w:numPr>
      </w:pPr>
      <w:bookmarkStart w:id="0" w:name="_Hlk41472707"/>
      <w:r>
        <w:rPr>
          <w:rFonts w:hint="eastAsia"/>
        </w:rPr>
        <w:t>发起</w:t>
      </w:r>
      <w:r w:rsidR="007E5B19">
        <w:rPr>
          <w:rFonts w:hint="eastAsia"/>
        </w:rPr>
        <w:t>挂断要求</w:t>
      </w:r>
    </w:p>
    <w:p w14:paraId="1653AE6B" w14:textId="781946CF" w:rsidR="00335B20" w:rsidRPr="00EB268E" w:rsidRDefault="00EB268E" w:rsidP="00EB268E">
      <w:pPr>
        <w:spacing w:before="0" w:after="0" w:line="240" w:lineRule="auto"/>
        <w:rPr>
          <w:rFonts w:ascii="宋体" w:eastAsia="宋体" w:hAnsi="宋体" w:cs="宋体"/>
          <w:szCs w:val="24"/>
        </w:rPr>
      </w:pPr>
      <w:r w:rsidRPr="00EB268E">
        <w:rPr>
          <w:rFonts w:ascii="宋体" w:eastAsia="宋体" w:hAnsi="宋体" w:cs="宋体"/>
          <w:noProof/>
          <w:szCs w:val="24"/>
        </w:rPr>
        <w:drawing>
          <wp:inline distT="0" distB="0" distL="0" distR="0" wp14:anchorId="2BD0F2DF" wp14:editId="6C9AFC12">
            <wp:extent cx="5472430" cy="14109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A630" w14:textId="3FC69398" w:rsidR="00CF326E" w:rsidRDefault="00DB0D06" w:rsidP="00EB268E">
      <w:pPr>
        <w:pStyle w:val="3"/>
        <w:numPr>
          <w:ilvl w:val="0"/>
          <w:numId w:val="10"/>
        </w:numPr>
      </w:pPr>
      <w:r>
        <w:rPr>
          <w:rFonts w:hint="eastAsia"/>
        </w:rPr>
        <w:t>收到</w:t>
      </w:r>
      <w:r w:rsidR="00117356">
        <w:rPr>
          <w:rFonts w:hint="eastAsia"/>
        </w:rPr>
        <w:t xml:space="preserve"> </w:t>
      </w:r>
      <w:r w:rsidR="0002287F">
        <w:t>OK</w:t>
      </w:r>
    </w:p>
    <w:p w14:paraId="6E5FBBCD" w14:textId="2EE27D87" w:rsidR="0002287F" w:rsidRPr="00FE7432" w:rsidRDefault="00FE7432" w:rsidP="00FE7432">
      <w:pPr>
        <w:spacing w:before="0" w:after="0" w:line="240" w:lineRule="auto"/>
        <w:rPr>
          <w:rFonts w:ascii="宋体" w:eastAsia="宋体" w:hAnsi="宋体" w:cs="宋体"/>
          <w:szCs w:val="24"/>
        </w:rPr>
      </w:pPr>
      <w:r w:rsidRPr="00FE7432">
        <w:rPr>
          <w:rFonts w:ascii="宋体" w:eastAsia="宋体" w:hAnsi="宋体" w:cs="宋体"/>
          <w:noProof/>
          <w:szCs w:val="24"/>
        </w:rPr>
        <w:drawing>
          <wp:inline distT="0" distB="0" distL="0" distR="0" wp14:anchorId="63A291C1" wp14:editId="0F667C31">
            <wp:extent cx="5472430" cy="16459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530CF9D" w14:textId="6C99C0AE" w:rsidR="002436C2" w:rsidRDefault="002510C0" w:rsidP="006E418E">
      <w:r>
        <w:rPr>
          <w:rFonts w:hint="eastAsia"/>
        </w:rPr>
        <w:t>此时，挂断成功。</w:t>
      </w:r>
    </w:p>
    <w:p w14:paraId="1EDABF34" w14:textId="0929454A" w:rsidR="00A315F4" w:rsidRDefault="00100DA6" w:rsidP="00100DA6">
      <w:pPr>
        <w:pStyle w:val="2"/>
      </w:pPr>
      <w:r>
        <w:rPr>
          <w:rFonts w:hint="eastAsia"/>
        </w:rPr>
        <w:t>通话过程中</w:t>
      </w:r>
    </w:p>
    <w:p w14:paraId="0F53DE49" w14:textId="75556FA2" w:rsidR="00D22365" w:rsidRDefault="00D22365" w:rsidP="00D223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8BF3723" wp14:editId="3AB326E3">
            <wp:simplePos x="0" y="0"/>
            <wp:positionH relativeFrom="column">
              <wp:posOffset>0</wp:posOffset>
            </wp:positionH>
            <wp:positionV relativeFrom="paragraph">
              <wp:posOffset>517525</wp:posOffset>
            </wp:positionV>
            <wp:extent cx="5472430" cy="23685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9B7">
        <w:rPr>
          <w:rFonts w:hint="eastAsia"/>
          <w:noProof/>
        </w:rPr>
        <w:t>通话使用</w:t>
      </w:r>
      <w:r w:rsidR="00B469B7">
        <w:rPr>
          <w:rFonts w:hint="eastAsia"/>
          <w:noProof/>
        </w:rPr>
        <w:t xml:space="preserve"> </w:t>
      </w:r>
      <w:r w:rsidR="00B469B7">
        <w:rPr>
          <w:noProof/>
        </w:rPr>
        <w:t xml:space="preserve">RTP </w:t>
      </w:r>
      <w:r w:rsidR="00B469B7">
        <w:rPr>
          <w:rFonts w:hint="eastAsia"/>
          <w:noProof/>
        </w:rPr>
        <w:t>协议，其中一个包</w:t>
      </w:r>
      <w:r w:rsidR="008C0D09">
        <w:rPr>
          <w:rFonts w:hint="eastAsia"/>
          <w:noProof/>
        </w:rPr>
        <w:t>如下</w:t>
      </w:r>
      <w:r w:rsidR="00302EC3">
        <w:rPr>
          <w:rFonts w:hint="eastAsia"/>
          <w:noProof/>
        </w:rPr>
        <w:t>：</w:t>
      </w:r>
    </w:p>
    <w:p w14:paraId="69A89D46" w14:textId="57B19DB5" w:rsidR="00302EC3" w:rsidRDefault="001D2CB5" w:rsidP="00D22365">
      <w:r>
        <w:rPr>
          <w:rFonts w:hint="eastAsia"/>
        </w:rPr>
        <w:t>可见其为客户端间的直接通信，与服务</w:t>
      </w:r>
      <w:proofErr w:type="gramStart"/>
      <w:r>
        <w:rPr>
          <w:rFonts w:hint="eastAsia"/>
        </w:rPr>
        <w:t>端没有</w:t>
      </w:r>
      <w:proofErr w:type="gramEnd"/>
      <w:r>
        <w:rPr>
          <w:rFonts w:hint="eastAsia"/>
        </w:rPr>
        <w:t>关系</w:t>
      </w:r>
      <w:r w:rsidR="00917657">
        <w:rPr>
          <w:rFonts w:hint="eastAsia"/>
        </w:rPr>
        <w:t>。</w:t>
      </w:r>
    </w:p>
    <w:p w14:paraId="53FC0238" w14:textId="2DD8E9F6" w:rsidR="00A32FED" w:rsidRDefault="00A32FED" w:rsidP="00A32FED">
      <w:pPr>
        <w:pStyle w:val="1"/>
        <w:rPr>
          <w:rFonts w:ascii="Nirmala UI" w:hAnsi="Nirmala UI" w:cs="Nirmala UI"/>
        </w:rPr>
      </w:pPr>
      <w:r>
        <w:rPr>
          <w:rFonts w:ascii="Nirmala UI" w:hAnsi="Nirmala UI" w:cs="Nirmala UI" w:hint="eastAsia"/>
        </w:rPr>
        <w:lastRenderedPageBreak/>
        <w:t>实验总结与心得</w:t>
      </w:r>
    </w:p>
    <w:p w14:paraId="18F4CA44" w14:textId="2704E00F" w:rsidR="00BE7EFE" w:rsidRDefault="00C617AE" w:rsidP="00BE7EFE">
      <w:pPr>
        <w:pStyle w:val="4"/>
      </w:pPr>
      <w:r>
        <w:rPr>
          <w:rFonts w:hint="eastAsia"/>
        </w:rPr>
        <w:t>于海鑫</w:t>
      </w:r>
    </w:p>
    <w:p w14:paraId="01146A9B" w14:textId="768BA278" w:rsidR="00BE7EFE" w:rsidRDefault="00BE7EFE" w:rsidP="00536501">
      <w:pPr>
        <w:ind w:firstLineChars="200" w:firstLine="480"/>
      </w:pPr>
      <w:r>
        <w:rPr>
          <w:rFonts w:hint="eastAsia"/>
        </w:rPr>
        <w:t>本次</w:t>
      </w:r>
      <w:r w:rsidR="002F1557">
        <w:rPr>
          <w:rFonts w:hint="eastAsia"/>
        </w:rPr>
        <w:t>实验我们把大部分时间花在了搭建</w:t>
      </w:r>
      <w:r w:rsidR="002F1557">
        <w:rPr>
          <w:rFonts w:hint="eastAsia"/>
        </w:rPr>
        <w:t xml:space="preserve"> </w:t>
      </w:r>
      <w:r w:rsidR="002F1557">
        <w:t xml:space="preserve">SIP </w:t>
      </w:r>
      <w:r w:rsidR="002F1557">
        <w:rPr>
          <w:rFonts w:hint="eastAsia"/>
        </w:rPr>
        <w:t>服务器上，因为之前分别尝试了</w:t>
      </w:r>
      <w:r w:rsidR="002F1557">
        <w:rPr>
          <w:rFonts w:hint="eastAsia"/>
        </w:rPr>
        <w:t xml:space="preserve"> </w:t>
      </w:r>
      <w:r w:rsidR="002F1557">
        <w:t>GNU SIP W</w:t>
      </w:r>
      <w:r w:rsidR="002F1557">
        <w:rPr>
          <w:rFonts w:hint="eastAsia"/>
        </w:rPr>
        <w:t xml:space="preserve">itch </w:t>
      </w:r>
      <w:r w:rsidR="002F1557">
        <w:rPr>
          <w:rFonts w:hint="eastAsia"/>
        </w:rPr>
        <w:t>等软件，但是经过测试都存在各种各样的问题，最后选择了一个比较完善的</w:t>
      </w:r>
      <w:r w:rsidR="002F1557">
        <w:rPr>
          <w:rFonts w:hint="eastAsia"/>
        </w:rPr>
        <w:t xml:space="preserve"> </w:t>
      </w:r>
      <w:proofErr w:type="spellStart"/>
      <w:r w:rsidR="002F1557">
        <w:t>F</w:t>
      </w:r>
      <w:r w:rsidR="002F1557">
        <w:rPr>
          <w:rFonts w:hint="eastAsia"/>
        </w:rPr>
        <w:t>lexisip</w:t>
      </w:r>
      <w:proofErr w:type="spellEnd"/>
      <w:r w:rsidR="002F1557">
        <w:rPr>
          <w:rFonts w:hint="eastAsia"/>
        </w:rPr>
        <w:t>。</w:t>
      </w:r>
      <w:r w:rsidR="00F4571F">
        <w:rPr>
          <w:rFonts w:hint="eastAsia"/>
        </w:rPr>
        <w:t>我们在实际部署时候仍然发现了一些心得问题，后续有时间将</w:t>
      </w:r>
      <w:proofErr w:type="gramStart"/>
      <w:r w:rsidR="00F4571F">
        <w:rPr>
          <w:rFonts w:hint="eastAsia"/>
        </w:rPr>
        <w:t>尝试看</w:t>
      </w:r>
      <w:proofErr w:type="gramEnd"/>
      <w:r w:rsidR="00F4571F">
        <w:rPr>
          <w:rFonts w:hint="eastAsia"/>
        </w:rPr>
        <w:t>能否帮助开源社区修复掉我们遇到的问题。</w:t>
      </w:r>
    </w:p>
    <w:p w14:paraId="65E4CA68" w14:textId="733BAC5C" w:rsidR="002677DF" w:rsidRDefault="00DC6805" w:rsidP="00536501">
      <w:pPr>
        <w:ind w:firstLineChars="200" w:firstLine="480"/>
      </w:pPr>
      <w:r>
        <w:rPr>
          <w:rFonts w:hint="eastAsia"/>
        </w:rPr>
        <w:t>通过本次实验，我对</w:t>
      </w:r>
      <w:r>
        <w:rPr>
          <w:rFonts w:hint="eastAsia"/>
        </w:rPr>
        <w:t xml:space="preserve"> </w:t>
      </w:r>
      <w:r>
        <w:t xml:space="preserve">SIP </w:t>
      </w:r>
      <w:r>
        <w:rPr>
          <w:rFonts w:hint="eastAsia"/>
        </w:rPr>
        <w:t>协议的通信方式有了较为深入的了解。</w:t>
      </w:r>
    </w:p>
    <w:p w14:paraId="53503EBB" w14:textId="3A456FD1" w:rsidR="003E7CF1" w:rsidRDefault="003E7CF1" w:rsidP="003E7CF1">
      <w:pPr>
        <w:pStyle w:val="4"/>
      </w:pPr>
      <w:r>
        <w:rPr>
          <w:rFonts w:hint="eastAsia"/>
        </w:rPr>
        <w:t>田静悦</w:t>
      </w:r>
    </w:p>
    <w:p w14:paraId="14DF7F98" w14:textId="24F7275D" w:rsidR="00441503" w:rsidRPr="00FE7432" w:rsidRDefault="00FE7432" w:rsidP="0044150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本次实验过程中，遇到了拨打电话但是听不到声音的情况，经过排查，我们怀疑是协议不统一的原因，我使用了</w:t>
      </w:r>
      <w:r>
        <w:rPr>
          <w:rFonts w:hint="eastAsia"/>
        </w:rPr>
        <w:t>T</w:t>
      </w:r>
      <w:r>
        <w:t>CP,</w:t>
      </w:r>
      <w:r>
        <w:rPr>
          <w:rFonts w:hint="eastAsia"/>
        </w:rPr>
        <w:t>对端使用了</w:t>
      </w:r>
      <w:r>
        <w:rPr>
          <w:rFonts w:hint="eastAsia"/>
        </w:rPr>
        <w:t>U</w:t>
      </w:r>
      <w:r>
        <w:t>DP,</w:t>
      </w:r>
      <w:r>
        <w:rPr>
          <w:rFonts w:hint="eastAsia"/>
        </w:rPr>
        <w:t>在统一协议之后，通话正常进行。此次实验通过抓包分析，我深入理解了拨打</w:t>
      </w:r>
      <w:r>
        <w:rPr>
          <w:rFonts w:hint="eastAsia"/>
        </w:rPr>
        <w:t>S</w:t>
      </w:r>
      <w:r>
        <w:t>IP</w:t>
      </w:r>
      <w:r>
        <w:rPr>
          <w:rFonts w:hint="eastAsia"/>
        </w:rPr>
        <w:t>电话的过程，看到了过程中使用的各类数据包，明白了包的内部参数及其意义。实验过程中也体会到了小组协作的快乐。通过本次实验对</w:t>
      </w:r>
      <w:r>
        <w:rPr>
          <w:rFonts w:hint="eastAsia"/>
        </w:rPr>
        <w:t>S</w:t>
      </w:r>
      <w:r>
        <w:t>IP</w:t>
      </w:r>
      <w:r>
        <w:rPr>
          <w:rFonts w:hint="eastAsia"/>
        </w:rPr>
        <w:t>协议有了更深入的认识。</w:t>
      </w:r>
      <w:bookmarkStart w:id="1" w:name="_GoBack"/>
      <w:bookmarkEnd w:id="1"/>
    </w:p>
    <w:sectPr w:rsidR="00441503" w:rsidRPr="00FE7432" w:rsidSect="00C02F4F">
      <w:footerReference w:type="default" r:id="rId33"/>
      <w:pgSz w:w="11906" w:h="16838" w:code="9"/>
      <w:pgMar w:top="1440" w:right="1644" w:bottom="1440" w:left="164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B8A31" w14:textId="77777777" w:rsidR="00997B3A" w:rsidRDefault="00997B3A">
      <w:pPr>
        <w:spacing w:before="0" w:after="0" w:line="240" w:lineRule="auto"/>
      </w:pPr>
      <w:r>
        <w:separator/>
      </w:r>
    </w:p>
  </w:endnote>
  <w:endnote w:type="continuationSeparator" w:id="0">
    <w:p w14:paraId="3EB4330C" w14:textId="77777777" w:rsidR="00997B3A" w:rsidRDefault="00997B3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Noto Serif CJK SC SemiBold">
    <w:altName w:val="宋体"/>
    <w:panose1 w:val="02020600000000000000"/>
    <w:charset w:val="86"/>
    <w:family w:val="roman"/>
    <w:notTrueType/>
    <w:pitch w:val="variable"/>
    <w:sig w:usb0="30000287" w:usb1="2BDF3C10" w:usb2="00000016" w:usb3="00000000" w:csb0="002E0107" w:csb1="00000000"/>
  </w:font>
  <w:font w:name="Noto Serif CJK SC">
    <w:altName w:val="宋体"/>
    <w:panose1 w:val="02020400000000000000"/>
    <w:charset w:val="86"/>
    <w:family w:val="roman"/>
    <w:notTrueType/>
    <w:pitch w:val="variable"/>
    <w:sig w:usb0="30000287" w:usb1="2BDF3C10" w:usb2="00000016" w:usb3="00000000" w:csb0="002E0107" w:csb1="00000000"/>
  </w:font>
  <w:font w:name="Tahoma">
    <w:altName w:val="Times New Roman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CB7201" w14:textId="77777777" w:rsidR="001638F6" w:rsidRPr="0089163F" w:rsidRDefault="00844483">
    <w:pPr>
      <w:pStyle w:val="ad"/>
      <w:rPr>
        <w:rFonts w:ascii="微软雅黑" w:eastAsia="微软雅黑" w:hAnsi="微软雅黑"/>
      </w:rPr>
    </w:pPr>
    <w:r w:rsidRPr="0089163F">
      <w:rPr>
        <w:rFonts w:ascii="微软雅黑" w:eastAsia="微软雅黑" w:hAnsi="微软雅黑" w:hint="eastAsia"/>
        <w:lang w:val="zh-CN" w:bidi="zh-CN"/>
      </w:rPr>
      <w:t xml:space="preserve">第 </w:t>
    </w:r>
    <w:r w:rsidRPr="0089163F">
      <w:rPr>
        <w:rFonts w:ascii="微软雅黑" w:eastAsia="微软雅黑" w:hAnsi="微软雅黑" w:hint="eastAsia"/>
        <w:lang w:val="zh-CN" w:bidi="zh-CN"/>
      </w:rPr>
      <w:fldChar w:fldCharType="begin"/>
    </w:r>
    <w:r w:rsidRPr="0089163F">
      <w:rPr>
        <w:rFonts w:ascii="微软雅黑" w:eastAsia="微软雅黑" w:hAnsi="微软雅黑" w:hint="eastAsia"/>
        <w:lang w:val="zh-CN" w:bidi="zh-CN"/>
      </w:rPr>
      <w:instrText xml:space="preserve"> PAGE  \* Arabic  \* MERGEFORMAT </w:instrText>
    </w:r>
    <w:r w:rsidRPr="0089163F">
      <w:rPr>
        <w:rFonts w:ascii="微软雅黑" w:eastAsia="微软雅黑" w:hAnsi="微软雅黑" w:hint="eastAsia"/>
        <w:lang w:val="zh-CN" w:bidi="zh-CN"/>
      </w:rPr>
      <w:fldChar w:fldCharType="separate"/>
    </w:r>
    <w:r w:rsidR="0089163F">
      <w:rPr>
        <w:rFonts w:ascii="微软雅黑" w:eastAsia="微软雅黑" w:hAnsi="微软雅黑"/>
        <w:noProof/>
        <w:lang w:val="zh-CN" w:bidi="zh-CN"/>
      </w:rPr>
      <w:t>1</w:t>
    </w:r>
    <w:r w:rsidRPr="0089163F">
      <w:rPr>
        <w:rFonts w:ascii="微软雅黑" w:eastAsia="微软雅黑" w:hAnsi="微软雅黑" w:hint="eastAsia"/>
        <w:lang w:val="zh-CN" w:bidi="zh-CN"/>
      </w:rPr>
      <w:fldChar w:fldCharType="end"/>
    </w:r>
    <w:r w:rsidRPr="0089163F">
      <w:rPr>
        <w:rFonts w:ascii="微软雅黑" w:eastAsia="微软雅黑" w:hAnsi="微软雅黑" w:hint="eastAsia"/>
        <w:lang w:val="zh-CN" w:bidi="zh-CN"/>
      </w:rPr>
      <w:t xml:space="preserve"> 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050262" w14:textId="77777777" w:rsidR="00997B3A" w:rsidRDefault="00997B3A">
      <w:pPr>
        <w:spacing w:before="0" w:after="0" w:line="240" w:lineRule="auto"/>
      </w:pPr>
      <w:r>
        <w:separator/>
      </w:r>
    </w:p>
  </w:footnote>
  <w:footnote w:type="continuationSeparator" w:id="0">
    <w:p w14:paraId="35BB4751" w14:textId="77777777" w:rsidR="00997B3A" w:rsidRDefault="00997B3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multilevel"/>
    <w:tmpl w:val="EB9A344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FFFFFF89"/>
    <w:multiLevelType w:val="singleLevel"/>
    <w:tmpl w:val="75781F0C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486A97"/>
    <w:multiLevelType w:val="hybridMultilevel"/>
    <w:tmpl w:val="8CAAC56C"/>
    <w:lvl w:ilvl="0" w:tplc="7E76F86A">
      <w:start w:val="1"/>
      <w:numFmt w:val="decimal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356FDB"/>
    <w:multiLevelType w:val="hybridMultilevel"/>
    <w:tmpl w:val="59F6BE7E"/>
    <w:lvl w:ilvl="0" w:tplc="8BBAECAE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371666"/>
    <w:multiLevelType w:val="hybridMultilevel"/>
    <w:tmpl w:val="FA681246"/>
    <w:lvl w:ilvl="0" w:tplc="6DC8F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8963FD5"/>
    <w:multiLevelType w:val="hybridMultilevel"/>
    <w:tmpl w:val="3E383BFC"/>
    <w:lvl w:ilvl="0" w:tplc="06DA203A">
      <w:start w:val="1"/>
      <w:numFmt w:val="japaneseCounting"/>
      <w:pStyle w:val="1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6E6BA5"/>
    <w:multiLevelType w:val="hybridMultilevel"/>
    <w:tmpl w:val="595EF2BA"/>
    <w:lvl w:ilvl="0" w:tplc="BFA2496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4C4F65"/>
    <w:multiLevelType w:val="hybridMultilevel"/>
    <w:tmpl w:val="5816B248"/>
    <w:lvl w:ilvl="0" w:tplc="030A162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8" w15:restartNumberingAfterBreak="0">
    <w:nsid w:val="7FC61F82"/>
    <w:multiLevelType w:val="hybridMultilevel"/>
    <w:tmpl w:val="FA681246"/>
    <w:lvl w:ilvl="0" w:tplc="6DC8F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7"/>
  </w:num>
  <w:num w:numId="9">
    <w:abstractNumId w:val="8"/>
  </w:num>
  <w:num w:numId="10">
    <w:abstractNumId w:val="2"/>
    <w:lvlOverride w:ilvl="0">
      <w:startOverride w:val="1"/>
    </w:lvlOverride>
  </w:num>
  <w:num w:numId="11">
    <w:abstractNumId w:val="4"/>
  </w:num>
  <w:num w:numId="12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363"/>
    <w:rsid w:val="00003E08"/>
    <w:rsid w:val="00003EAE"/>
    <w:rsid w:val="00005DBF"/>
    <w:rsid w:val="0000733B"/>
    <w:rsid w:val="00015281"/>
    <w:rsid w:val="0002287F"/>
    <w:rsid w:val="00025E2E"/>
    <w:rsid w:val="00027F4F"/>
    <w:rsid w:val="00031A18"/>
    <w:rsid w:val="00035EF9"/>
    <w:rsid w:val="0003659A"/>
    <w:rsid w:val="00043EE2"/>
    <w:rsid w:val="000447FD"/>
    <w:rsid w:val="00046761"/>
    <w:rsid w:val="000518FB"/>
    <w:rsid w:val="000539E7"/>
    <w:rsid w:val="00055ED8"/>
    <w:rsid w:val="00060E61"/>
    <w:rsid w:val="000610E9"/>
    <w:rsid w:val="00062ABB"/>
    <w:rsid w:val="00065B9C"/>
    <w:rsid w:val="00065CA4"/>
    <w:rsid w:val="00074682"/>
    <w:rsid w:val="000748AA"/>
    <w:rsid w:val="000826FC"/>
    <w:rsid w:val="00092973"/>
    <w:rsid w:val="0009526D"/>
    <w:rsid w:val="000A0337"/>
    <w:rsid w:val="000A1FC8"/>
    <w:rsid w:val="000A7F8A"/>
    <w:rsid w:val="000B3BEE"/>
    <w:rsid w:val="000C0584"/>
    <w:rsid w:val="000C60E2"/>
    <w:rsid w:val="000C6CB4"/>
    <w:rsid w:val="000D1878"/>
    <w:rsid w:val="000D6753"/>
    <w:rsid w:val="000D6A36"/>
    <w:rsid w:val="000E103F"/>
    <w:rsid w:val="000F1DB9"/>
    <w:rsid w:val="000F684F"/>
    <w:rsid w:val="000F6A57"/>
    <w:rsid w:val="00100DA6"/>
    <w:rsid w:val="001036E2"/>
    <w:rsid w:val="00111FF2"/>
    <w:rsid w:val="00117356"/>
    <w:rsid w:val="00121479"/>
    <w:rsid w:val="00126E52"/>
    <w:rsid w:val="00135F54"/>
    <w:rsid w:val="001418BA"/>
    <w:rsid w:val="00141CDC"/>
    <w:rsid w:val="00144854"/>
    <w:rsid w:val="0016007B"/>
    <w:rsid w:val="001638F6"/>
    <w:rsid w:val="001642A3"/>
    <w:rsid w:val="00164E2B"/>
    <w:rsid w:val="00165AE2"/>
    <w:rsid w:val="00182960"/>
    <w:rsid w:val="001A2000"/>
    <w:rsid w:val="001B60FD"/>
    <w:rsid w:val="001B6A8A"/>
    <w:rsid w:val="001C0121"/>
    <w:rsid w:val="001C0210"/>
    <w:rsid w:val="001C4713"/>
    <w:rsid w:val="001D0458"/>
    <w:rsid w:val="001D2CB5"/>
    <w:rsid w:val="001D5EF0"/>
    <w:rsid w:val="001D661E"/>
    <w:rsid w:val="001D75EE"/>
    <w:rsid w:val="001E3868"/>
    <w:rsid w:val="001E3F7D"/>
    <w:rsid w:val="001F1F4D"/>
    <w:rsid w:val="001F55C7"/>
    <w:rsid w:val="00207F0D"/>
    <w:rsid w:val="0021379C"/>
    <w:rsid w:val="00214FF5"/>
    <w:rsid w:val="00216B7C"/>
    <w:rsid w:val="00220F52"/>
    <w:rsid w:val="00225E59"/>
    <w:rsid w:val="002262E6"/>
    <w:rsid w:val="002269FB"/>
    <w:rsid w:val="0022714E"/>
    <w:rsid w:val="002436C2"/>
    <w:rsid w:val="002456DE"/>
    <w:rsid w:val="002510C0"/>
    <w:rsid w:val="0025122D"/>
    <w:rsid w:val="002517D4"/>
    <w:rsid w:val="002527A6"/>
    <w:rsid w:val="00255BCD"/>
    <w:rsid w:val="00256667"/>
    <w:rsid w:val="002579F2"/>
    <w:rsid w:val="00264D22"/>
    <w:rsid w:val="0026711C"/>
    <w:rsid w:val="002677DF"/>
    <w:rsid w:val="00273D1F"/>
    <w:rsid w:val="00275397"/>
    <w:rsid w:val="002758CD"/>
    <w:rsid w:val="00276C82"/>
    <w:rsid w:val="00282655"/>
    <w:rsid w:val="00290A12"/>
    <w:rsid w:val="00292E61"/>
    <w:rsid w:val="00292F20"/>
    <w:rsid w:val="00297251"/>
    <w:rsid w:val="002B2BB1"/>
    <w:rsid w:val="002B4265"/>
    <w:rsid w:val="002B473D"/>
    <w:rsid w:val="002B4AD6"/>
    <w:rsid w:val="002C08D5"/>
    <w:rsid w:val="002C4ED4"/>
    <w:rsid w:val="002D38B9"/>
    <w:rsid w:val="002E77A9"/>
    <w:rsid w:val="002F1557"/>
    <w:rsid w:val="002F47C6"/>
    <w:rsid w:val="002F6F2B"/>
    <w:rsid w:val="00302EC3"/>
    <w:rsid w:val="00304009"/>
    <w:rsid w:val="00317930"/>
    <w:rsid w:val="003209D6"/>
    <w:rsid w:val="00325FDD"/>
    <w:rsid w:val="00334A73"/>
    <w:rsid w:val="00335B20"/>
    <w:rsid w:val="003422FF"/>
    <w:rsid w:val="00342D52"/>
    <w:rsid w:val="003532A4"/>
    <w:rsid w:val="003546AF"/>
    <w:rsid w:val="003549F7"/>
    <w:rsid w:val="00356235"/>
    <w:rsid w:val="00356E7C"/>
    <w:rsid w:val="00373F5B"/>
    <w:rsid w:val="00374768"/>
    <w:rsid w:val="00376311"/>
    <w:rsid w:val="003B14BA"/>
    <w:rsid w:val="003B246C"/>
    <w:rsid w:val="003B4E3B"/>
    <w:rsid w:val="003C19C6"/>
    <w:rsid w:val="003C4133"/>
    <w:rsid w:val="003C5EBA"/>
    <w:rsid w:val="003C6DDF"/>
    <w:rsid w:val="003D4BB2"/>
    <w:rsid w:val="003D5514"/>
    <w:rsid w:val="003E2D3D"/>
    <w:rsid w:val="003E7CF1"/>
    <w:rsid w:val="003E7FDF"/>
    <w:rsid w:val="003F20AF"/>
    <w:rsid w:val="004024F0"/>
    <w:rsid w:val="004045CD"/>
    <w:rsid w:val="00424D1E"/>
    <w:rsid w:val="00441503"/>
    <w:rsid w:val="00445A72"/>
    <w:rsid w:val="00446303"/>
    <w:rsid w:val="00473F7F"/>
    <w:rsid w:val="00475C66"/>
    <w:rsid w:val="00482B02"/>
    <w:rsid w:val="00486534"/>
    <w:rsid w:val="00491867"/>
    <w:rsid w:val="004952C4"/>
    <w:rsid w:val="004956F4"/>
    <w:rsid w:val="00497809"/>
    <w:rsid w:val="004B12E4"/>
    <w:rsid w:val="004B2A7C"/>
    <w:rsid w:val="004B5113"/>
    <w:rsid w:val="004C74A4"/>
    <w:rsid w:val="004C7FAA"/>
    <w:rsid w:val="004D5451"/>
    <w:rsid w:val="004D55C4"/>
    <w:rsid w:val="004E2046"/>
    <w:rsid w:val="004E2DA9"/>
    <w:rsid w:val="004F0460"/>
    <w:rsid w:val="004F0968"/>
    <w:rsid w:val="004F0BAC"/>
    <w:rsid w:val="004F39AE"/>
    <w:rsid w:val="00500DC6"/>
    <w:rsid w:val="00505558"/>
    <w:rsid w:val="00510310"/>
    <w:rsid w:val="00510A2E"/>
    <w:rsid w:val="00525289"/>
    <w:rsid w:val="00531E63"/>
    <w:rsid w:val="00533831"/>
    <w:rsid w:val="00536501"/>
    <w:rsid w:val="00541496"/>
    <w:rsid w:val="005420E8"/>
    <w:rsid w:val="005449DD"/>
    <w:rsid w:val="00544DC4"/>
    <w:rsid w:val="00547666"/>
    <w:rsid w:val="00550D7E"/>
    <w:rsid w:val="0055443E"/>
    <w:rsid w:val="0058503C"/>
    <w:rsid w:val="005A1C5A"/>
    <w:rsid w:val="005A469D"/>
    <w:rsid w:val="005A5EDE"/>
    <w:rsid w:val="005B7769"/>
    <w:rsid w:val="005B7B38"/>
    <w:rsid w:val="005C26A8"/>
    <w:rsid w:val="005C3313"/>
    <w:rsid w:val="005C532E"/>
    <w:rsid w:val="005D0C1C"/>
    <w:rsid w:val="005D1AF2"/>
    <w:rsid w:val="005E5E1F"/>
    <w:rsid w:val="006065C0"/>
    <w:rsid w:val="00611FCE"/>
    <w:rsid w:val="0063545E"/>
    <w:rsid w:val="00635D9A"/>
    <w:rsid w:val="006423BD"/>
    <w:rsid w:val="00647729"/>
    <w:rsid w:val="00655BA8"/>
    <w:rsid w:val="00660018"/>
    <w:rsid w:val="0066272F"/>
    <w:rsid w:val="00681323"/>
    <w:rsid w:val="00682E8A"/>
    <w:rsid w:val="00687057"/>
    <w:rsid w:val="00690EFD"/>
    <w:rsid w:val="006927C1"/>
    <w:rsid w:val="00694E5C"/>
    <w:rsid w:val="00695B45"/>
    <w:rsid w:val="006A3114"/>
    <w:rsid w:val="006A5607"/>
    <w:rsid w:val="006B34BC"/>
    <w:rsid w:val="006C5453"/>
    <w:rsid w:val="006C6FD6"/>
    <w:rsid w:val="006D5ACD"/>
    <w:rsid w:val="006E418E"/>
    <w:rsid w:val="006F5DE7"/>
    <w:rsid w:val="006F70E3"/>
    <w:rsid w:val="00701107"/>
    <w:rsid w:val="007021DE"/>
    <w:rsid w:val="00702BEE"/>
    <w:rsid w:val="00707109"/>
    <w:rsid w:val="00711B7C"/>
    <w:rsid w:val="00712EDE"/>
    <w:rsid w:val="0072574D"/>
    <w:rsid w:val="00727C14"/>
    <w:rsid w:val="00732607"/>
    <w:rsid w:val="007338D0"/>
    <w:rsid w:val="00734F4D"/>
    <w:rsid w:val="00742973"/>
    <w:rsid w:val="0075371F"/>
    <w:rsid w:val="00756D5A"/>
    <w:rsid w:val="00757CBF"/>
    <w:rsid w:val="007644E6"/>
    <w:rsid w:val="00764D68"/>
    <w:rsid w:val="00767EC1"/>
    <w:rsid w:val="00771461"/>
    <w:rsid w:val="00772166"/>
    <w:rsid w:val="00787560"/>
    <w:rsid w:val="007975AD"/>
    <w:rsid w:val="007A0B7B"/>
    <w:rsid w:val="007A1B17"/>
    <w:rsid w:val="007A5A9B"/>
    <w:rsid w:val="007B09A7"/>
    <w:rsid w:val="007B268C"/>
    <w:rsid w:val="007B51FA"/>
    <w:rsid w:val="007B5BD1"/>
    <w:rsid w:val="007C353B"/>
    <w:rsid w:val="007C7448"/>
    <w:rsid w:val="007E0A42"/>
    <w:rsid w:val="007E36F4"/>
    <w:rsid w:val="007E5B19"/>
    <w:rsid w:val="007E72F2"/>
    <w:rsid w:val="007E788A"/>
    <w:rsid w:val="007F3D9F"/>
    <w:rsid w:val="007F713E"/>
    <w:rsid w:val="00820569"/>
    <w:rsid w:val="0082181B"/>
    <w:rsid w:val="00823BAC"/>
    <w:rsid w:val="00832764"/>
    <w:rsid w:val="00844483"/>
    <w:rsid w:val="0084679C"/>
    <w:rsid w:val="0085082D"/>
    <w:rsid w:val="00853212"/>
    <w:rsid w:val="00857DFB"/>
    <w:rsid w:val="008641BE"/>
    <w:rsid w:val="008651A7"/>
    <w:rsid w:val="00876711"/>
    <w:rsid w:val="00883DE5"/>
    <w:rsid w:val="0089163F"/>
    <w:rsid w:val="00892AFE"/>
    <w:rsid w:val="0089427F"/>
    <w:rsid w:val="00894454"/>
    <w:rsid w:val="008A5B07"/>
    <w:rsid w:val="008A7408"/>
    <w:rsid w:val="008B03D3"/>
    <w:rsid w:val="008B0CD2"/>
    <w:rsid w:val="008B1978"/>
    <w:rsid w:val="008B354C"/>
    <w:rsid w:val="008B4037"/>
    <w:rsid w:val="008C0D09"/>
    <w:rsid w:val="008C21B0"/>
    <w:rsid w:val="008C2C97"/>
    <w:rsid w:val="008C3C7C"/>
    <w:rsid w:val="008D6B66"/>
    <w:rsid w:val="008E1EA6"/>
    <w:rsid w:val="008F1411"/>
    <w:rsid w:val="009013A9"/>
    <w:rsid w:val="009069CD"/>
    <w:rsid w:val="00917657"/>
    <w:rsid w:val="0092381A"/>
    <w:rsid w:val="0092717B"/>
    <w:rsid w:val="009310C8"/>
    <w:rsid w:val="00931E2D"/>
    <w:rsid w:val="00933BF3"/>
    <w:rsid w:val="00934F1C"/>
    <w:rsid w:val="00941E1E"/>
    <w:rsid w:val="0094720B"/>
    <w:rsid w:val="00951232"/>
    <w:rsid w:val="00956F46"/>
    <w:rsid w:val="009611E5"/>
    <w:rsid w:val="009666AC"/>
    <w:rsid w:val="00970602"/>
    <w:rsid w:val="00972EA6"/>
    <w:rsid w:val="009773CB"/>
    <w:rsid w:val="009828EE"/>
    <w:rsid w:val="0099591B"/>
    <w:rsid w:val="00997B3A"/>
    <w:rsid w:val="009C46C6"/>
    <w:rsid w:val="009D1D99"/>
    <w:rsid w:val="009D2231"/>
    <w:rsid w:val="009D3D9F"/>
    <w:rsid w:val="009E01A9"/>
    <w:rsid w:val="009E0B62"/>
    <w:rsid w:val="009E3B30"/>
    <w:rsid w:val="009F1D3C"/>
    <w:rsid w:val="00A03773"/>
    <w:rsid w:val="00A048A3"/>
    <w:rsid w:val="00A071BA"/>
    <w:rsid w:val="00A07CFE"/>
    <w:rsid w:val="00A122DB"/>
    <w:rsid w:val="00A13BE1"/>
    <w:rsid w:val="00A143C1"/>
    <w:rsid w:val="00A26F76"/>
    <w:rsid w:val="00A315F4"/>
    <w:rsid w:val="00A32919"/>
    <w:rsid w:val="00A32FED"/>
    <w:rsid w:val="00A511D1"/>
    <w:rsid w:val="00A55F51"/>
    <w:rsid w:val="00A610AE"/>
    <w:rsid w:val="00A63B90"/>
    <w:rsid w:val="00A63E70"/>
    <w:rsid w:val="00A70744"/>
    <w:rsid w:val="00A8020C"/>
    <w:rsid w:val="00A85269"/>
    <w:rsid w:val="00A9037D"/>
    <w:rsid w:val="00AA0313"/>
    <w:rsid w:val="00AA2A36"/>
    <w:rsid w:val="00AA4E9F"/>
    <w:rsid w:val="00AB140B"/>
    <w:rsid w:val="00AB7260"/>
    <w:rsid w:val="00AC04C0"/>
    <w:rsid w:val="00AC2007"/>
    <w:rsid w:val="00AC2E1C"/>
    <w:rsid w:val="00AC5C82"/>
    <w:rsid w:val="00AD165F"/>
    <w:rsid w:val="00AD4FF5"/>
    <w:rsid w:val="00AD76A8"/>
    <w:rsid w:val="00AD7B77"/>
    <w:rsid w:val="00AE0D76"/>
    <w:rsid w:val="00AE21BA"/>
    <w:rsid w:val="00AE2CA6"/>
    <w:rsid w:val="00AE4B50"/>
    <w:rsid w:val="00AE4ED6"/>
    <w:rsid w:val="00AF05D1"/>
    <w:rsid w:val="00AF2363"/>
    <w:rsid w:val="00AF6026"/>
    <w:rsid w:val="00AF652B"/>
    <w:rsid w:val="00AF6A31"/>
    <w:rsid w:val="00B03C27"/>
    <w:rsid w:val="00B04D07"/>
    <w:rsid w:val="00B06291"/>
    <w:rsid w:val="00B0655B"/>
    <w:rsid w:val="00B11DE1"/>
    <w:rsid w:val="00B12E98"/>
    <w:rsid w:val="00B1468C"/>
    <w:rsid w:val="00B22675"/>
    <w:rsid w:val="00B30AC3"/>
    <w:rsid w:val="00B45A12"/>
    <w:rsid w:val="00B469B7"/>
    <w:rsid w:val="00B47B7A"/>
    <w:rsid w:val="00B61C36"/>
    <w:rsid w:val="00B63FD0"/>
    <w:rsid w:val="00B646B8"/>
    <w:rsid w:val="00B732A5"/>
    <w:rsid w:val="00B76882"/>
    <w:rsid w:val="00B77F85"/>
    <w:rsid w:val="00B81795"/>
    <w:rsid w:val="00B81F49"/>
    <w:rsid w:val="00B846D9"/>
    <w:rsid w:val="00B85347"/>
    <w:rsid w:val="00B909C5"/>
    <w:rsid w:val="00BA2236"/>
    <w:rsid w:val="00BA23D9"/>
    <w:rsid w:val="00BA5340"/>
    <w:rsid w:val="00BB4740"/>
    <w:rsid w:val="00BB557F"/>
    <w:rsid w:val="00BB7567"/>
    <w:rsid w:val="00BC0716"/>
    <w:rsid w:val="00BC2166"/>
    <w:rsid w:val="00BE4AC7"/>
    <w:rsid w:val="00BE64A7"/>
    <w:rsid w:val="00BE7EFE"/>
    <w:rsid w:val="00BF0EF0"/>
    <w:rsid w:val="00BF0F55"/>
    <w:rsid w:val="00BF1A01"/>
    <w:rsid w:val="00BF5A80"/>
    <w:rsid w:val="00BF6CCB"/>
    <w:rsid w:val="00C02F4F"/>
    <w:rsid w:val="00C05A23"/>
    <w:rsid w:val="00C075A5"/>
    <w:rsid w:val="00C109E7"/>
    <w:rsid w:val="00C201D6"/>
    <w:rsid w:val="00C208A1"/>
    <w:rsid w:val="00C210D8"/>
    <w:rsid w:val="00C40005"/>
    <w:rsid w:val="00C41A29"/>
    <w:rsid w:val="00C4566C"/>
    <w:rsid w:val="00C60F5D"/>
    <w:rsid w:val="00C617AE"/>
    <w:rsid w:val="00C63DD3"/>
    <w:rsid w:val="00C7434B"/>
    <w:rsid w:val="00C80BD4"/>
    <w:rsid w:val="00C81BEC"/>
    <w:rsid w:val="00C97A1F"/>
    <w:rsid w:val="00CA084D"/>
    <w:rsid w:val="00CA228D"/>
    <w:rsid w:val="00CB135F"/>
    <w:rsid w:val="00CB2349"/>
    <w:rsid w:val="00CE1FD7"/>
    <w:rsid w:val="00CE4D1B"/>
    <w:rsid w:val="00CF326E"/>
    <w:rsid w:val="00CF3A42"/>
    <w:rsid w:val="00D00F84"/>
    <w:rsid w:val="00D065E2"/>
    <w:rsid w:val="00D074F8"/>
    <w:rsid w:val="00D1091A"/>
    <w:rsid w:val="00D12FA5"/>
    <w:rsid w:val="00D179DC"/>
    <w:rsid w:val="00D17F8A"/>
    <w:rsid w:val="00D2175A"/>
    <w:rsid w:val="00D22365"/>
    <w:rsid w:val="00D225A4"/>
    <w:rsid w:val="00D25F98"/>
    <w:rsid w:val="00D26645"/>
    <w:rsid w:val="00D34FF9"/>
    <w:rsid w:val="00D424B9"/>
    <w:rsid w:val="00D521C5"/>
    <w:rsid w:val="00D5413C"/>
    <w:rsid w:val="00D56F70"/>
    <w:rsid w:val="00D60C1F"/>
    <w:rsid w:val="00D8795F"/>
    <w:rsid w:val="00D91C05"/>
    <w:rsid w:val="00D93562"/>
    <w:rsid w:val="00D95342"/>
    <w:rsid w:val="00DA2417"/>
    <w:rsid w:val="00DB0D06"/>
    <w:rsid w:val="00DC07A3"/>
    <w:rsid w:val="00DC6805"/>
    <w:rsid w:val="00DD0205"/>
    <w:rsid w:val="00DE142F"/>
    <w:rsid w:val="00DE14FB"/>
    <w:rsid w:val="00DE1530"/>
    <w:rsid w:val="00DE28B1"/>
    <w:rsid w:val="00DF2581"/>
    <w:rsid w:val="00E0006D"/>
    <w:rsid w:val="00E00FC9"/>
    <w:rsid w:val="00E01D81"/>
    <w:rsid w:val="00E10A70"/>
    <w:rsid w:val="00E11B8A"/>
    <w:rsid w:val="00E15E38"/>
    <w:rsid w:val="00E22D96"/>
    <w:rsid w:val="00E2657F"/>
    <w:rsid w:val="00E26913"/>
    <w:rsid w:val="00E31F60"/>
    <w:rsid w:val="00E375F8"/>
    <w:rsid w:val="00E4670C"/>
    <w:rsid w:val="00E50166"/>
    <w:rsid w:val="00E573AF"/>
    <w:rsid w:val="00E60B69"/>
    <w:rsid w:val="00E748E6"/>
    <w:rsid w:val="00E94577"/>
    <w:rsid w:val="00E94DCF"/>
    <w:rsid w:val="00E95331"/>
    <w:rsid w:val="00E95DF2"/>
    <w:rsid w:val="00EA0FDF"/>
    <w:rsid w:val="00EA10CD"/>
    <w:rsid w:val="00EA2BA0"/>
    <w:rsid w:val="00EB268E"/>
    <w:rsid w:val="00EB3022"/>
    <w:rsid w:val="00EC484F"/>
    <w:rsid w:val="00EC6475"/>
    <w:rsid w:val="00ED7C09"/>
    <w:rsid w:val="00EE1759"/>
    <w:rsid w:val="00EE2D56"/>
    <w:rsid w:val="00EE3771"/>
    <w:rsid w:val="00EF4A0F"/>
    <w:rsid w:val="00EF7C6E"/>
    <w:rsid w:val="00F01391"/>
    <w:rsid w:val="00F05CF0"/>
    <w:rsid w:val="00F121B0"/>
    <w:rsid w:val="00F15F2E"/>
    <w:rsid w:val="00F21C1F"/>
    <w:rsid w:val="00F225A2"/>
    <w:rsid w:val="00F2309B"/>
    <w:rsid w:val="00F235DF"/>
    <w:rsid w:val="00F2434F"/>
    <w:rsid w:val="00F24864"/>
    <w:rsid w:val="00F24FBD"/>
    <w:rsid w:val="00F309B6"/>
    <w:rsid w:val="00F33000"/>
    <w:rsid w:val="00F4571F"/>
    <w:rsid w:val="00F45727"/>
    <w:rsid w:val="00F54FDA"/>
    <w:rsid w:val="00F677F9"/>
    <w:rsid w:val="00F736F0"/>
    <w:rsid w:val="00F76BD6"/>
    <w:rsid w:val="00FA13BB"/>
    <w:rsid w:val="00FA1701"/>
    <w:rsid w:val="00FA2092"/>
    <w:rsid w:val="00FA4DF9"/>
    <w:rsid w:val="00FC0C0B"/>
    <w:rsid w:val="00FD1504"/>
    <w:rsid w:val="00FD3C6A"/>
    <w:rsid w:val="00FE24F8"/>
    <w:rsid w:val="00FE25C8"/>
    <w:rsid w:val="00FE26EF"/>
    <w:rsid w:val="00FE7432"/>
    <w:rsid w:val="00FF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B532260"/>
  <w15:chartTrackingRefBased/>
  <w15:docId w15:val="{3711A874-44B8-4D03-9D28-FA74AE0F3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5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EB268E"/>
    <w:rPr>
      <w:rFonts w:ascii="Noto Serif CJK SC SemiBold" w:eastAsia="Noto Serif CJK SC" w:hAnsi="Noto Serif CJK SC SemiBold" w:cs="Noto Serif CJK SC SemiBold"/>
      <w:color w:val="auto"/>
      <w:sz w:val="24"/>
    </w:rPr>
  </w:style>
  <w:style w:type="paragraph" w:styleId="1">
    <w:name w:val="heading 1"/>
    <w:basedOn w:val="a1"/>
    <w:next w:val="a1"/>
    <w:link w:val="10"/>
    <w:uiPriority w:val="4"/>
    <w:qFormat/>
    <w:rsid w:val="00207F0D"/>
    <w:pPr>
      <w:keepNext/>
      <w:keepLines/>
      <w:numPr>
        <w:numId w:val="3"/>
      </w:numPr>
      <w:spacing w:before="600" w:after="60"/>
      <w:outlineLvl w:val="0"/>
    </w:pPr>
    <w:rPr>
      <w:sz w:val="30"/>
      <w:szCs w:val="30"/>
    </w:rPr>
  </w:style>
  <w:style w:type="paragraph" w:styleId="2">
    <w:name w:val="heading 2"/>
    <w:basedOn w:val="a1"/>
    <w:next w:val="a1"/>
    <w:link w:val="20"/>
    <w:uiPriority w:val="4"/>
    <w:unhideWhenUsed/>
    <w:qFormat/>
    <w:rsid w:val="00C075A5"/>
    <w:pPr>
      <w:keepNext/>
      <w:keepLines/>
      <w:numPr>
        <w:numId w:val="4"/>
      </w:numPr>
      <w:spacing w:before="240" w:after="0"/>
      <w:outlineLvl w:val="1"/>
    </w:pPr>
    <w:rPr>
      <w:rFonts w:eastAsia="Noto Serif CJK SC SemiBold"/>
    </w:rPr>
  </w:style>
  <w:style w:type="paragraph" w:styleId="3">
    <w:name w:val="heading 3"/>
    <w:basedOn w:val="a1"/>
    <w:next w:val="a1"/>
    <w:link w:val="30"/>
    <w:uiPriority w:val="4"/>
    <w:unhideWhenUsed/>
    <w:qFormat/>
    <w:rsid w:val="00C075A5"/>
    <w:pPr>
      <w:keepNext/>
      <w:keepLines/>
      <w:numPr>
        <w:numId w:val="5"/>
      </w:numPr>
      <w:spacing w:before="200" w:after="0"/>
      <w:outlineLvl w:val="2"/>
    </w:pPr>
  </w:style>
  <w:style w:type="paragraph" w:styleId="4">
    <w:name w:val="heading 4"/>
    <w:basedOn w:val="a1"/>
    <w:next w:val="a1"/>
    <w:link w:val="40"/>
    <w:uiPriority w:val="4"/>
    <w:unhideWhenUsed/>
    <w:qFormat/>
    <w:rsid w:val="001E3868"/>
    <w:pPr>
      <w:keepNext/>
      <w:keepLines/>
      <w:spacing w:before="280" w:after="290" w:line="376" w:lineRule="auto"/>
      <w:outlineLvl w:val="3"/>
    </w:pPr>
    <w:rPr>
      <w:rFonts w:asciiTheme="majorHAnsi" w:eastAsia="Noto Serif CJK SC SemiBold" w:hAnsiTheme="majorHAnsi" w:cstheme="majorBidi"/>
      <w:bCs/>
      <w:sz w:val="28"/>
      <w:szCs w:val="28"/>
    </w:rPr>
  </w:style>
  <w:style w:type="paragraph" w:styleId="5">
    <w:name w:val="heading 5"/>
    <w:basedOn w:val="a1"/>
    <w:next w:val="a1"/>
    <w:link w:val="50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6">
    <w:name w:val="heading 6"/>
    <w:basedOn w:val="a1"/>
    <w:next w:val="a1"/>
    <w:link w:val="60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8">
    <w:name w:val="heading 8"/>
    <w:basedOn w:val="a1"/>
    <w:next w:val="a1"/>
    <w:link w:val="80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联系人信息"/>
    <w:basedOn w:val="a1"/>
    <w:uiPriority w:val="4"/>
    <w:qFormat/>
    <w:pPr>
      <w:spacing w:before="360" w:after="0"/>
      <w:contextualSpacing/>
      <w:jc w:val="center"/>
    </w:pPr>
  </w:style>
  <w:style w:type="character" w:customStyle="1" w:styleId="10">
    <w:name w:val="标题 1 字符"/>
    <w:basedOn w:val="a2"/>
    <w:link w:val="1"/>
    <w:uiPriority w:val="4"/>
    <w:rsid w:val="00207F0D"/>
    <w:rPr>
      <w:rFonts w:ascii="Noto Serif CJK SC SemiBold" w:eastAsia="Noto Serif CJK SC" w:hAnsi="Noto Serif CJK SC SemiBold" w:cs="Noto Serif CJK SC SemiBold"/>
      <w:color w:val="auto"/>
      <w:sz w:val="30"/>
      <w:szCs w:val="30"/>
    </w:rPr>
  </w:style>
  <w:style w:type="character" w:customStyle="1" w:styleId="20">
    <w:name w:val="标题 2 字符"/>
    <w:basedOn w:val="a2"/>
    <w:link w:val="2"/>
    <w:uiPriority w:val="4"/>
    <w:rsid w:val="00207F0D"/>
    <w:rPr>
      <w:rFonts w:ascii="Noto Serif CJK SC SemiBold" w:eastAsia="Noto Serif CJK SC SemiBold" w:hAnsi="Noto Serif CJK SC SemiBold" w:cs="Noto Serif CJK SC SemiBold"/>
      <w:color w:val="auto"/>
      <w:sz w:val="24"/>
    </w:rPr>
  </w:style>
  <w:style w:type="character" w:customStyle="1" w:styleId="30">
    <w:name w:val="标题 3 字符"/>
    <w:basedOn w:val="a2"/>
    <w:link w:val="3"/>
    <w:uiPriority w:val="4"/>
    <w:rsid w:val="00207F0D"/>
    <w:rPr>
      <w:rFonts w:ascii="Noto Serif CJK SC SemiBold" w:eastAsia="Noto Serif CJK SC" w:hAnsi="Noto Serif CJK SC SemiBold" w:cs="Noto Serif CJK SC SemiBold"/>
      <w:color w:val="auto"/>
      <w:sz w:val="24"/>
    </w:rPr>
  </w:style>
  <w:style w:type="character" w:customStyle="1" w:styleId="50">
    <w:name w:val="标题 5 字符"/>
    <w:basedOn w:val="a2"/>
    <w:link w:val="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60">
    <w:name w:val="标题 6 字符"/>
    <w:basedOn w:val="a2"/>
    <w:link w:val="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a0">
    <w:name w:val="List Bullet"/>
    <w:basedOn w:val="a1"/>
    <w:uiPriority w:val="7"/>
    <w:unhideWhenUsed/>
    <w:qFormat/>
    <w:pPr>
      <w:numPr>
        <w:numId w:val="1"/>
      </w:numPr>
    </w:pPr>
  </w:style>
  <w:style w:type="paragraph" w:styleId="a">
    <w:name w:val="List Number"/>
    <w:basedOn w:val="a1"/>
    <w:uiPriority w:val="5"/>
    <w:unhideWhenUsed/>
    <w:qFormat/>
    <w:pPr>
      <w:numPr>
        <w:numId w:val="2"/>
      </w:numPr>
      <w:contextualSpacing/>
    </w:pPr>
  </w:style>
  <w:style w:type="paragraph" w:styleId="a7">
    <w:name w:val="Title"/>
    <w:basedOn w:val="a1"/>
    <w:link w:val="a8"/>
    <w:uiPriority w:val="2"/>
    <w:unhideWhenUsed/>
    <w:qFormat/>
    <w:rsid w:val="00207F0D"/>
    <w:pPr>
      <w:spacing w:before="440" w:after="40" w:line="240" w:lineRule="auto"/>
      <w:contextualSpacing/>
      <w:jc w:val="center"/>
    </w:pPr>
    <w:rPr>
      <w:rFonts w:asciiTheme="majorHAnsi" w:eastAsia="Noto Serif CJK SC SemiBold" w:hAnsiTheme="majorHAnsi" w:cstheme="majorBidi"/>
      <w:kern w:val="28"/>
      <w:sz w:val="60"/>
      <w:szCs w:val="60"/>
    </w:rPr>
  </w:style>
  <w:style w:type="character" w:customStyle="1" w:styleId="a8">
    <w:name w:val="标题 字符"/>
    <w:basedOn w:val="a2"/>
    <w:link w:val="a7"/>
    <w:uiPriority w:val="2"/>
    <w:rsid w:val="00207F0D"/>
    <w:rPr>
      <w:rFonts w:asciiTheme="majorHAnsi" w:eastAsia="Noto Serif CJK SC SemiBold" w:hAnsiTheme="majorHAnsi" w:cstheme="majorBidi"/>
      <w:color w:val="auto"/>
      <w:kern w:val="28"/>
      <w:sz w:val="60"/>
      <w:szCs w:val="60"/>
    </w:rPr>
  </w:style>
  <w:style w:type="paragraph" w:styleId="a9">
    <w:name w:val="Subtitle"/>
    <w:basedOn w:val="a1"/>
    <w:link w:val="aa"/>
    <w:autoRedefine/>
    <w:uiPriority w:val="3"/>
    <w:unhideWhenUsed/>
    <w:qFormat/>
    <w:rsid w:val="00A511D1"/>
    <w:pPr>
      <w:numPr>
        <w:ilvl w:val="1"/>
      </w:numPr>
      <w:spacing w:before="300" w:after="40"/>
      <w:contextualSpacing/>
      <w:jc w:val="center"/>
    </w:pPr>
    <w:rPr>
      <w:caps/>
      <w:sz w:val="26"/>
      <w:szCs w:val="26"/>
    </w:rPr>
  </w:style>
  <w:style w:type="character" w:customStyle="1" w:styleId="aa">
    <w:name w:val="副标题 字符"/>
    <w:basedOn w:val="a2"/>
    <w:link w:val="a9"/>
    <w:uiPriority w:val="3"/>
    <w:rsid w:val="00A511D1"/>
    <w:rPr>
      <w:rFonts w:ascii="Noto Serif CJK SC SemiBold" w:eastAsia="Noto Serif CJK SC SemiBold" w:hAnsi="Noto Serif CJK SC SemiBold" w:cs="Noto Serif CJK SC SemiBold"/>
      <w:caps/>
      <w:sz w:val="26"/>
      <w:szCs w:val="26"/>
    </w:rPr>
  </w:style>
  <w:style w:type="paragraph" w:customStyle="1" w:styleId="ab">
    <w:name w:val="照片"/>
    <w:basedOn w:val="a1"/>
    <w:uiPriority w:val="1"/>
    <w:qFormat/>
    <w:rsid w:val="00D5413C"/>
    <w:pPr>
      <w:spacing w:before="2400" w:after="400"/>
      <w:jc w:val="center"/>
    </w:pPr>
  </w:style>
  <w:style w:type="paragraph" w:styleId="ac">
    <w:name w:val="caption"/>
    <w:basedOn w:val="a1"/>
    <w:next w:val="a1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90">
    <w:name w:val="标题 9 字符"/>
    <w:basedOn w:val="a2"/>
    <w:link w:val="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80">
    <w:name w:val="标题 8 字符"/>
    <w:basedOn w:val="a2"/>
    <w:link w:val="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">
    <w:name w:val="TOC Heading"/>
    <w:basedOn w:val="1"/>
    <w:next w:val="a1"/>
    <w:uiPriority w:val="39"/>
    <w:unhideWhenUsed/>
    <w:qFormat/>
    <w:pPr>
      <w:spacing w:before="0"/>
      <w:outlineLvl w:val="9"/>
    </w:pPr>
  </w:style>
  <w:style w:type="paragraph" w:styleId="ad">
    <w:name w:val="footer"/>
    <w:basedOn w:val="a1"/>
    <w:link w:val="ae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ae">
    <w:name w:val="页脚 字符"/>
    <w:basedOn w:val="a2"/>
    <w:link w:val="ad"/>
    <w:uiPriority w:val="99"/>
    <w:rsid w:val="003422FF"/>
    <w:rPr>
      <w:sz w:val="22"/>
      <w:szCs w:val="16"/>
    </w:rPr>
  </w:style>
  <w:style w:type="paragraph" w:styleId="TOC3">
    <w:name w:val="toc 3"/>
    <w:basedOn w:val="a1"/>
    <w:next w:val="a1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a1"/>
    <w:next w:val="a1"/>
    <w:autoRedefine/>
    <w:uiPriority w:val="39"/>
    <w:unhideWhenUsed/>
    <w:pPr>
      <w:spacing w:after="100"/>
    </w:pPr>
  </w:style>
  <w:style w:type="paragraph" w:styleId="TOC2">
    <w:name w:val="toc 2"/>
    <w:basedOn w:val="a1"/>
    <w:next w:val="a1"/>
    <w:autoRedefine/>
    <w:uiPriority w:val="39"/>
    <w:unhideWhenUsed/>
    <w:rsid w:val="009C46C6"/>
    <w:pPr>
      <w:tabs>
        <w:tab w:val="left" w:pos="840"/>
        <w:tab w:val="right" w:leader="dot" w:pos="8608"/>
      </w:tabs>
      <w:spacing w:after="100"/>
      <w:ind w:left="200"/>
    </w:pPr>
    <w:rPr>
      <w:noProof/>
      <w:sz w:val="18"/>
    </w:rPr>
  </w:style>
  <w:style w:type="paragraph" w:styleId="af">
    <w:name w:val="Balloon Text"/>
    <w:basedOn w:val="a1"/>
    <w:link w:val="af0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af0">
    <w:name w:val="批注框文本 字符"/>
    <w:basedOn w:val="a2"/>
    <w:link w:val="af"/>
    <w:uiPriority w:val="99"/>
    <w:semiHidden/>
    <w:rsid w:val="00A122DB"/>
    <w:rPr>
      <w:rFonts w:ascii="Tahoma" w:hAnsi="Tahoma" w:cs="Tahoma"/>
      <w:szCs w:val="16"/>
    </w:rPr>
  </w:style>
  <w:style w:type="paragraph" w:styleId="af1">
    <w:name w:val="Bibliography"/>
    <w:basedOn w:val="a1"/>
    <w:next w:val="a1"/>
    <w:uiPriority w:val="39"/>
    <w:semiHidden/>
    <w:unhideWhenUsed/>
  </w:style>
  <w:style w:type="paragraph" w:styleId="31">
    <w:name w:val="Body Text 3"/>
    <w:basedOn w:val="a1"/>
    <w:link w:val="32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af2">
    <w:name w:val="报告表格"/>
    <w:basedOn w:val="a3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3">
    <w:name w:val="Table Grid"/>
    <w:basedOn w:val="a3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header"/>
    <w:basedOn w:val="a1"/>
    <w:link w:val="af5"/>
    <w:uiPriority w:val="99"/>
    <w:unhideWhenUsed/>
    <w:rsid w:val="001A2000"/>
    <w:pPr>
      <w:spacing w:before="0" w:after="0" w:line="240" w:lineRule="auto"/>
    </w:pPr>
  </w:style>
  <w:style w:type="character" w:customStyle="1" w:styleId="af5">
    <w:name w:val="页眉 字符"/>
    <w:basedOn w:val="a2"/>
    <w:link w:val="af4"/>
    <w:uiPriority w:val="99"/>
    <w:rsid w:val="001A2000"/>
  </w:style>
  <w:style w:type="character" w:customStyle="1" w:styleId="32">
    <w:name w:val="正文文本 3 字符"/>
    <w:basedOn w:val="a2"/>
    <w:link w:val="31"/>
    <w:uiPriority w:val="99"/>
    <w:semiHidden/>
    <w:rsid w:val="00A122DB"/>
    <w:rPr>
      <w:szCs w:val="16"/>
    </w:rPr>
  </w:style>
  <w:style w:type="character" w:styleId="af6">
    <w:name w:val="annotation reference"/>
    <w:basedOn w:val="a2"/>
    <w:uiPriority w:val="99"/>
    <w:semiHidden/>
    <w:unhideWhenUsed/>
    <w:rsid w:val="00A122DB"/>
    <w:rPr>
      <w:sz w:val="22"/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2"/>
    <w:link w:val="33"/>
    <w:uiPriority w:val="99"/>
    <w:semiHidden/>
    <w:rsid w:val="00A122DB"/>
    <w:rPr>
      <w:szCs w:val="16"/>
    </w:rPr>
  </w:style>
  <w:style w:type="paragraph" w:styleId="af7">
    <w:name w:val="annotation text"/>
    <w:basedOn w:val="a1"/>
    <w:link w:val="af8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af8">
    <w:name w:val="批注文字 字符"/>
    <w:basedOn w:val="a2"/>
    <w:link w:val="af7"/>
    <w:uiPriority w:val="99"/>
    <w:semiHidden/>
    <w:rsid w:val="00A122DB"/>
    <w:rPr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A122DB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A122DB"/>
    <w:rPr>
      <w:b/>
      <w:bCs/>
      <w:szCs w:val="20"/>
    </w:rPr>
  </w:style>
  <w:style w:type="paragraph" w:styleId="afb">
    <w:name w:val="Document Map"/>
    <w:basedOn w:val="a1"/>
    <w:link w:val="afc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c">
    <w:name w:val="文档结构图 字符"/>
    <w:basedOn w:val="a2"/>
    <w:link w:val="afb"/>
    <w:uiPriority w:val="99"/>
    <w:semiHidden/>
    <w:rsid w:val="00A122DB"/>
    <w:rPr>
      <w:rFonts w:ascii="Segoe UI" w:hAnsi="Segoe UI" w:cs="Segoe UI"/>
      <w:szCs w:val="16"/>
    </w:rPr>
  </w:style>
  <w:style w:type="paragraph" w:styleId="afd">
    <w:name w:val="endnote text"/>
    <w:basedOn w:val="a1"/>
    <w:link w:val="afe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e">
    <w:name w:val="尾注文本 字符"/>
    <w:basedOn w:val="a2"/>
    <w:link w:val="afd"/>
    <w:uiPriority w:val="99"/>
    <w:semiHidden/>
    <w:rsid w:val="00A122DB"/>
    <w:rPr>
      <w:szCs w:val="20"/>
    </w:rPr>
  </w:style>
  <w:style w:type="paragraph" w:styleId="aff">
    <w:name w:val="envelope return"/>
    <w:basedOn w:val="a1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f0">
    <w:name w:val="footnote text"/>
    <w:basedOn w:val="a1"/>
    <w:link w:val="aff1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1">
    <w:name w:val="脚注文本 字符"/>
    <w:basedOn w:val="a2"/>
    <w:link w:val="aff0"/>
    <w:uiPriority w:val="99"/>
    <w:semiHidden/>
    <w:rsid w:val="00A122DB"/>
    <w:rPr>
      <w:szCs w:val="20"/>
    </w:rPr>
  </w:style>
  <w:style w:type="character" w:styleId="HTML">
    <w:name w:val="HTML Code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1">
    <w:name w:val="HTML 预设格式 字符"/>
    <w:basedOn w:val="a2"/>
    <w:link w:val="HTML0"/>
    <w:uiPriority w:val="99"/>
    <w:semiHidden/>
    <w:rsid w:val="00A122DB"/>
    <w:rPr>
      <w:rFonts w:ascii="Consolas" w:hAnsi="Consolas"/>
      <w:szCs w:val="20"/>
    </w:rPr>
  </w:style>
  <w:style w:type="character" w:styleId="HTML2">
    <w:name w:val="HTML Keyboard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aff2">
    <w:name w:val="macro"/>
    <w:link w:val="aff3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3">
    <w:name w:val="宏文本 字符"/>
    <w:basedOn w:val="a2"/>
    <w:link w:val="aff2"/>
    <w:uiPriority w:val="99"/>
    <w:semiHidden/>
    <w:rsid w:val="00A122DB"/>
    <w:rPr>
      <w:rFonts w:ascii="Consolas" w:hAnsi="Consolas"/>
      <w:szCs w:val="20"/>
    </w:rPr>
  </w:style>
  <w:style w:type="paragraph" w:styleId="aff4">
    <w:name w:val="Plain Text"/>
    <w:basedOn w:val="a1"/>
    <w:link w:val="aff5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5">
    <w:name w:val="纯文本 字符"/>
    <w:basedOn w:val="a2"/>
    <w:link w:val="aff4"/>
    <w:uiPriority w:val="99"/>
    <w:semiHidden/>
    <w:rsid w:val="00A122DB"/>
    <w:rPr>
      <w:rFonts w:ascii="Consolas" w:hAnsi="Consolas"/>
      <w:szCs w:val="21"/>
    </w:rPr>
  </w:style>
  <w:style w:type="character" w:styleId="aff6">
    <w:name w:val="Placeholder Text"/>
    <w:basedOn w:val="a2"/>
    <w:uiPriority w:val="99"/>
    <w:semiHidden/>
    <w:rsid w:val="00A122DB"/>
    <w:rPr>
      <w:color w:val="595959" w:themeColor="text1" w:themeTint="A6"/>
    </w:rPr>
  </w:style>
  <w:style w:type="paragraph" w:styleId="aff7">
    <w:name w:val="List Paragraph"/>
    <w:basedOn w:val="a1"/>
    <w:uiPriority w:val="34"/>
    <w:qFormat/>
    <w:rsid w:val="009611E5"/>
    <w:pPr>
      <w:ind w:firstLineChars="200" w:firstLine="420"/>
    </w:pPr>
  </w:style>
  <w:style w:type="table" w:styleId="-3">
    <w:name w:val="Light List Accent 3"/>
    <w:basedOn w:val="a3"/>
    <w:uiPriority w:val="61"/>
    <w:rsid w:val="00A32919"/>
    <w:pPr>
      <w:spacing w:before="0" w:after="0" w:line="240" w:lineRule="auto"/>
    </w:pPr>
    <w:rPr>
      <w:color w:val="auto"/>
    </w:rPr>
    <w:tblPr>
      <w:tblStyleRowBandSize w:val="1"/>
      <w:tblStyleColBandSize w:val="1"/>
      <w:tblBorders>
        <w:top w:val="single" w:sz="8" w:space="0" w:color="CD532D" w:themeColor="accent3"/>
        <w:left w:val="single" w:sz="8" w:space="0" w:color="CD532D" w:themeColor="accent3"/>
        <w:bottom w:val="single" w:sz="8" w:space="0" w:color="CD532D" w:themeColor="accent3"/>
        <w:right w:val="single" w:sz="8" w:space="0" w:color="CD532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D532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D532D" w:themeColor="accent3"/>
          <w:left w:val="single" w:sz="8" w:space="0" w:color="CD532D" w:themeColor="accent3"/>
          <w:bottom w:val="single" w:sz="8" w:space="0" w:color="CD532D" w:themeColor="accent3"/>
          <w:right w:val="single" w:sz="8" w:space="0" w:color="CD532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D532D" w:themeColor="accent3"/>
          <w:left w:val="single" w:sz="8" w:space="0" w:color="CD532D" w:themeColor="accent3"/>
          <w:bottom w:val="single" w:sz="8" w:space="0" w:color="CD532D" w:themeColor="accent3"/>
          <w:right w:val="single" w:sz="8" w:space="0" w:color="CD532D" w:themeColor="accent3"/>
        </w:tcBorders>
      </w:tcPr>
    </w:tblStylePr>
    <w:tblStylePr w:type="band1Horz">
      <w:tblPr/>
      <w:tcPr>
        <w:tcBorders>
          <w:top w:val="single" w:sz="8" w:space="0" w:color="CD532D" w:themeColor="accent3"/>
          <w:left w:val="single" w:sz="8" w:space="0" w:color="CD532D" w:themeColor="accent3"/>
          <w:bottom w:val="single" w:sz="8" w:space="0" w:color="CD532D" w:themeColor="accent3"/>
          <w:right w:val="single" w:sz="8" w:space="0" w:color="CD532D" w:themeColor="accent3"/>
        </w:tcBorders>
      </w:tcPr>
    </w:tblStylePr>
  </w:style>
  <w:style w:type="table" w:styleId="6-3">
    <w:name w:val="List Table 6 Colorful Accent 3"/>
    <w:basedOn w:val="a3"/>
    <w:uiPriority w:val="51"/>
    <w:rsid w:val="00111FF2"/>
    <w:pPr>
      <w:spacing w:after="0" w:line="240" w:lineRule="auto"/>
    </w:pPr>
    <w:rPr>
      <w:color w:val="993D21" w:themeColor="accent3" w:themeShade="BF"/>
    </w:rPr>
    <w:tblPr>
      <w:tblStyleRowBandSize w:val="1"/>
      <w:tblStyleColBandSize w:val="1"/>
      <w:tblBorders>
        <w:top w:val="single" w:sz="4" w:space="0" w:color="CD532D" w:themeColor="accent3"/>
        <w:bottom w:val="single" w:sz="4" w:space="0" w:color="CD532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CD532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CD532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D4" w:themeFill="accent3" w:themeFillTint="33"/>
      </w:tcPr>
    </w:tblStylePr>
    <w:tblStylePr w:type="band1Horz">
      <w:tblPr/>
      <w:tcPr>
        <w:shd w:val="clear" w:color="auto" w:fill="F5DCD4" w:themeFill="accent3" w:themeFillTint="33"/>
      </w:tcPr>
    </w:tblStylePr>
  </w:style>
  <w:style w:type="character" w:styleId="aff8">
    <w:name w:val="Hyperlink"/>
    <w:basedOn w:val="a2"/>
    <w:uiPriority w:val="99"/>
    <w:unhideWhenUsed/>
    <w:rsid w:val="009828EE"/>
    <w:rPr>
      <w:color w:val="993E21" w:themeColor="hyperlink"/>
      <w:u w:val="single"/>
    </w:rPr>
  </w:style>
  <w:style w:type="paragraph" w:styleId="aff9">
    <w:name w:val="Normal (Web)"/>
    <w:basedOn w:val="a1"/>
    <w:uiPriority w:val="99"/>
    <w:semiHidden/>
    <w:unhideWhenUsed/>
    <w:rsid w:val="001B60FD"/>
    <w:pP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paragraph" w:styleId="affa">
    <w:name w:val="Body Text"/>
    <w:basedOn w:val="a1"/>
    <w:link w:val="affb"/>
    <w:uiPriority w:val="99"/>
    <w:unhideWhenUsed/>
    <w:rsid w:val="004C7FAA"/>
    <w:pPr>
      <w:spacing w:after="120"/>
    </w:pPr>
  </w:style>
  <w:style w:type="character" w:customStyle="1" w:styleId="affb">
    <w:name w:val="正文文本 字符"/>
    <w:basedOn w:val="a2"/>
    <w:link w:val="affa"/>
    <w:uiPriority w:val="99"/>
    <w:rsid w:val="004C7FAA"/>
    <w:rPr>
      <w:rFonts w:ascii="Noto Serif CJK SC SemiBold" w:eastAsia="Noto Serif CJK SC" w:hAnsi="Noto Serif CJK SC SemiBold" w:cs="Noto Serif CJK SC SemiBold"/>
      <w:color w:val="auto"/>
      <w:sz w:val="24"/>
    </w:rPr>
  </w:style>
  <w:style w:type="character" w:customStyle="1" w:styleId="40">
    <w:name w:val="标题 4 字符"/>
    <w:basedOn w:val="a2"/>
    <w:link w:val="4"/>
    <w:uiPriority w:val="4"/>
    <w:rsid w:val="001E3868"/>
    <w:rPr>
      <w:rFonts w:asciiTheme="majorHAnsi" w:eastAsia="Noto Serif CJK SC SemiBold" w:hAnsiTheme="majorHAnsi" w:cstheme="majorBidi"/>
      <w:bCs/>
      <w:color w:val="au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5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3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8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me1\AppData\Roaming\Microsoft\Templates\&#21253;&#21547;&#23553;&#38754;&#30340;&#23398;&#29983;&#25253;&#21578;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E6CC6-6AB1-4D04-8B39-E4ADB7037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包含封面的学生报告.dotx</Template>
  <TotalTime>0</TotalTime>
  <Pages>14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于海鑫</dc:creator>
  <cp:keywords/>
  <cp:lastModifiedBy>于 海鑫</cp:lastModifiedBy>
  <cp:revision>2</cp:revision>
  <cp:lastPrinted>2020-05-26T07:42:00Z</cp:lastPrinted>
  <dcterms:created xsi:type="dcterms:W3CDTF">2020-05-27T04:32:00Z</dcterms:created>
  <dcterms:modified xsi:type="dcterms:W3CDTF">2020-05-27T04:32:00Z</dcterms:modified>
  <cp:version/>
</cp:coreProperties>
</file>